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Pr="00C6570C" w:rsidRDefault="00C6570C" w:rsidP="00C6570C"/>
    <w:p w:rsidR="00C6570C" w:rsidRDefault="00C6570C" w:rsidP="00C6570C">
      <w:pPr>
        <w:pStyle w:val="Title"/>
        <w:jc w:val="center"/>
        <w:rPr>
          <w:rFonts w:cs="Calibri"/>
        </w:rPr>
      </w:pPr>
      <w:r>
        <w:rPr>
          <w:rFonts w:cs="Calibri"/>
        </w:rPr>
        <w:t>Project 1</w:t>
      </w:r>
    </w:p>
    <w:p w:rsidR="00C6570C" w:rsidRDefault="00C6570C" w:rsidP="009E68B2">
      <w:pPr>
        <w:pStyle w:val="Title2"/>
        <w:jc w:val="center"/>
      </w:pPr>
      <w:r>
        <w:t>&lt;Battleship Game&gt;</w:t>
      </w:r>
    </w:p>
    <w:p w:rsidR="00C6570C" w:rsidRDefault="00C6570C" w:rsidP="005960C2">
      <w:pPr>
        <w:pStyle w:val="Heading1"/>
      </w:pPr>
    </w:p>
    <w:p w:rsidR="00C6570C" w:rsidRDefault="00C6570C" w:rsidP="005960C2">
      <w:pPr>
        <w:pStyle w:val="Heading1"/>
      </w:pPr>
    </w:p>
    <w:p w:rsidR="00C6570C" w:rsidRDefault="00C6570C" w:rsidP="005960C2">
      <w:pPr>
        <w:pStyle w:val="Heading1"/>
      </w:pPr>
    </w:p>
    <w:p w:rsidR="005265F2" w:rsidRDefault="005265F2" w:rsidP="005265F2"/>
    <w:p w:rsidR="005265F2" w:rsidRDefault="005265F2" w:rsidP="005265F2"/>
    <w:p w:rsidR="009E68B2" w:rsidRDefault="009E68B2" w:rsidP="005265F2"/>
    <w:p w:rsidR="009E68B2" w:rsidRDefault="009E68B2" w:rsidP="005265F2"/>
    <w:p w:rsidR="005265F2" w:rsidRDefault="005265F2" w:rsidP="005265F2"/>
    <w:p w:rsidR="005265F2" w:rsidRDefault="005265F2" w:rsidP="005265F2"/>
    <w:p w:rsidR="00C6570C" w:rsidRDefault="00C6570C" w:rsidP="009E68B2">
      <w:pPr>
        <w:pStyle w:val="Name"/>
        <w:spacing w:after="0"/>
      </w:pPr>
      <w:r>
        <w:t>CSC-5 40651</w:t>
      </w:r>
    </w:p>
    <w:p w:rsidR="00C6570C" w:rsidRDefault="00C6570C" w:rsidP="009E68B2">
      <w:pPr>
        <w:pStyle w:val="Name"/>
        <w:spacing w:after="0"/>
      </w:pPr>
      <w:r>
        <w:t>Name: John Olmos</w:t>
      </w:r>
    </w:p>
    <w:p w:rsidR="005265F2" w:rsidRDefault="005265F2" w:rsidP="009E68B2">
      <w:pPr>
        <w:pStyle w:val="Name"/>
        <w:spacing w:after="0"/>
      </w:pPr>
      <w:r>
        <w:t>Date: 2/1/18</w:t>
      </w:r>
    </w:p>
    <w:p w:rsidR="005265F2" w:rsidRDefault="005265F2">
      <w:pPr>
        <w:rPr>
          <w:rFonts w:eastAsiaTheme="majorEastAsia" w:cstheme="majorBidi"/>
          <w:b/>
          <w:bCs/>
          <w:sz w:val="40"/>
          <w:szCs w:val="40"/>
        </w:rPr>
      </w:pPr>
      <w:r>
        <w:br w:type="page"/>
      </w:r>
    </w:p>
    <w:p w:rsidR="00771F16" w:rsidRPr="00C6570C" w:rsidRDefault="005265F2" w:rsidP="005960C2">
      <w:pPr>
        <w:pStyle w:val="Heading1"/>
      </w:pPr>
      <w:r>
        <w:lastRenderedPageBreak/>
        <w:t>Introduction</w:t>
      </w:r>
    </w:p>
    <w:p w:rsidR="005265F2" w:rsidRDefault="002328CF" w:rsidP="005265F2">
      <w:pPr>
        <w:rPr>
          <w:rFonts w:cs="Calibri"/>
        </w:rPr>
      </w:pPr>
      <w:r>
        <w:rPr>
          <w:rFonts w:cs="Calibri"/>
        </w:rPr>
        <w:t>Battleship is a two player guessing game.</w:t>
      </w:r>
      <w:r w:rsidR="00346EE6">
        <w:rPr>
          <w:rFonts w:cs="Calibri"/>
        </w:rPr>
        <w:t xml:space="preserve"> The game is played on two</w:t>
      </w:r>
      <w:r>
        <w:rPr>
          <w:rFonts w:cs="Calibri"/>
        </w:rPr>
        <w:t xml:space="preserve"> square grids on which players place a number of </w:t>
      </w:r>
      <w:r w:rsidR="00346EE6">
        <w:rPr>
          <w:rFonts w:cs="Calibri"/>
        </w:rPr>
        <w:t>ships. Players take turns</w:t>
      </w:r>
      <w:r>
        <w:rPr>
          <w:rFonts w:cs="Calibri"/>
        </w:rPr>
        <w:t xml:space="preserve"> picking elements within the grid to try and “hit” the opposing player’s ships until all elements have been hit and their fleet is destroyed.</w:t>
      </w:r>
    </w:p>
    <w:p w:rsidR="005265F2" w:rsidRDefault="005265F2" w:rsidP="005960C2">
      <w:pPr>
        <w:pStyle w:val="Heading1"/>
      </w:pPr>
      <w:r>
        <w:t>Game Rules</w:t>
      </w:r>
    </w:p>
    <w:p w:rsidR="005265F2" w:rsidRDefault="007F6117" w:rsidP="005265F2">
      <w:r>
        <w:t>A typical game starts out with two 10x10 grids per player using numbers and letters to help identify elements within the grid. One grid is used to arrange the player’s ships and record their opponents picks while the second grid is used to record the player’s own picks.</w:t>
      </w:r>
    </w:p>
    <w:p w:rsidR="007F6117" w:rsidRDefault="007F6117" w:rsidP="005265F2">
      <w:r>
        <w:t xml:space="preserve">Before the game starts each player arranges a ships in secret either vertically or horizontally within the grid. Each ship occupies a number of </w:t>
      </w:r>
      <w:r w:rsidR="00346EE6">
        <w:t>elements in the grid</w:t>
      </w:r>
      <w:r>
        <w:t xml:space="preserve"> depending on its type making sure not to overlap with any other ship.</w:t>
      </w:r>
    </w:p>
    <w:p w:rsidR="002328CF" w:rsidRDefault="007F6117" w:rsidP="005265F2">
      <w:r>
        <w:t>After each player has placed their ships the game starts in a series of rounds. During a round each player picks and element within the opponent’s grid in an attempt to hit one of their ships. The</w:t>
      </w:r>
      <w:r w:rsidR="00346EE6">
        <w:t>ir</w:t>
      </w:r>
      <w:r>
        <w:t xml:space="preserve"> opponent then announces if the pick was a “hit” or a “miss” on one of their ships and the result is re</w:t>
      </w:r>
      <w:r w:rsidR="008054CF">
        <w:t>corded on a grid. If all of the elements of a ship have been hit it is considered sunk. The game ends once all ships have been hit and sunk.</w:t>
      </w:r>
    </w:p>
    <w:p w:rsidR="002328CF" w:rsidRDefault="002328CF" w:rsidP="005960C2">
      <w:pPr>
        <w:pStyle w:val="Heading1"/>
      </w:pPr>
      <w:r>
        <w:t>Development Summary</w:t>
      </w:r>
    </w:p>
    <w:p w:rsidR="002328CF" w:rsidRDefault="008054CF" w:rsidP="008054CF">
      <w:pPr>
        <w:pStyle w:val="Heading2"/>
      </w:pPr>
      <w:r>
        <w:t>V1</w:t>
      </w:r>
    </w:p>
    <w:p w:rsidR="008054CF" w:rsidRDefault="008054CF" w:rsidP="008054CF">
      <w:r>
        <w:t>The first version of the game simply focused on getting the program to work. This meant scaling the game down to a sing</w:t>
      </w:r>
      <w:r w:rsidR="003E0B03">
        <w:t>le 1x10 row and limiting each side to one ship</w:t>
      </w:r>
      <w:r>
        <w:t xml:space="preserve">. The first </w:t>
      </w:r>
      <w:r w:rsidR="003E0B03">
        <w:t>obstacle</w:t>
      </w:r>
      <w:r>
        <w:t xml:space="preserve"> was</w:t>
      </w:r>
      <w:r w:rsidR="003E0B03">
        <w:t xml:space="preserve"> creating a way</w:t>
      </w:r>
      <w:r>
        <w:t xml:space="preserve"> to allow the user to place a ship and then correctly updating a grid depending on </w:t>
      </w:r>
      <w:r w:rsidR="003E0B03">
        <w:t>their</w:t>
      </w:r>
      <w:r>
        <w:t xml:space="preserve"> input for each round. Once this was done the process was mirrored and adjusted to allow the program to act as an opponent.</w:t>
      </w:r>
      <w:r w:rsidR="00346EE6">
        <w:t xml:space="preserve"> Most time was spent on c</w:t>
      </w:r>
      <w:r w:rsidR="003E0B03">
        <w:t>orrec</w:t>
      </w:r>
      <w:r w:rsidR="00346EE6">
        <w:t>tly updating the board and creating</w:t>
      </w:r>
      <w:r w:rsidR="00CF39CC">
        <w:t xml:space="preserve"> some </w:t>
      </w:r>
      <w:r w:rsidR="003E0B03">
        <w:t xml:space="preserve">basic </w:t>
      </w:r>
      <w:r w:rsidR="00CF39CC">
        <w:t xml:space="preserve">form of logic for the </w:t>
      </w:r>
      <w:r w:rsidR="003E0B03">
        <w:t>computer’s turns</w:t>
      </w:r>
      <w:r w:rsidR="00CF39CC">
        <w:t>.</w:t>
      </w:r>
    </w:p>
    <w:p w:rsidR="002328CF" w:rsidRDefault="00CF39CC" w:rsidP="00CF39CC">
      <w:pPr>
        <w:pStyle w:val="Heading2"/>
      </w:pPr>
      <w:r>
        <w:t>V2</w:t>
      </w:r>
    </w:p>
    <w:p w:rsidR="00CF39CC" w:rsidRDefault="00CF39CC" w:rsidP="00CF39CC">
      <w:r>
        <w:t>With the program essentially functional, v2 was focuse</w:t>
      </w:r>
      <w:r w:rsidR="003E0B03">
        <w:t>d entirely on incorporating more of the missing</w:t>
      </w:r>
      <w:r>
        <w:t xml:space="preserve"> elements of the checklist into the program. The most notable change</w:t>
      </w:r>
      <w:r w:rsidR="003E0B03">
        <w:t>s in this version</w:t>
      </w:r>
      <w:r>
        <w:t xml:space="preserve"> were the </w:t>
      </w:r>
      <w:r w:rsidR="003E0B03">
        <w:t>addition of new libraries, new output</w:t>
      </w:r>
      <w:r>
        <w:t>s</w:t>
      </w:r>
      <w:r w:rsidR="003E0B03">
        <w:t>,</w:t>
      </w:r>
      <w:r>
        <w:t xml:space="preserve"> and </w:t>
      </w:r>
      <w:r w:rsidR="003E0B03">
        <w:t xml:space="preserve">incorporating external </w:t>
      </w:r>
      <w:r>
        <w:t>files.</w:t>
      </w:r>
    </w:p>
    <w:p w:rsidR="00CF39CC" w:rsidRDefault="00CF39CC" w:rsidP="00CF39CC">
      <w:pPr>
        <w:pStyle w:val="Heading2"/>
      </w:pPr>
      <w:r>
        <w:t>V3</w:t>
      </w:r>
    </w:p>
    <w:p w:rsidR="00CF39CC" w:rsidRDefault="00CF39CC" w:rsidP="00CF39CC">
      <w:r>
        <w:t xml:space="preserve">The third iteration of the program made no significant additions or removals but instead focused on making the code more uniform </w:t>
      </w:r>
      <w:r w:rsidR="00BA25DF">
        <w:t>an</w:t>
      </w:r>
      <w:r w:rsidR="003E0B03">
        <w:t>d</w:t>
      </w:r>
      <w:r w:rsidR="00BA25DF">
        <w:t xml:space="preserve"> </w:t>
      </w:r>
      <w:r w:rsidR="003E0B03">
        <w:t>reorganizing</w:t>
      </w:r>
      <w:r w:rsidR="00BA25DF">
        <w:t xml:space="preserve"> individual snippets of code within the program to match the turn sequence and output.</w:t>
      </w:r>
    </w:p>
    <w:p w:rsidR="00BA25DF" w:rsidRDefault="00BA25DF" w:rsidP="00BA25DF">
      <w:pPr>
        <w:pStyle w:val="Heading2"/>
      </w:pPr>
      <w:r>
        <w:lastRenderedPageBreak/>
        <w:t>V4</w:t>
      </w:r>
    </w:p>
    <w:p w:rsidR="00BA25DF" w:rsidRPr="00BA25DF" w:rsidRDefault="00BA25DF" w:rsidP="00BA25DF">
      <w:r>
        <w:t>Th</w:t>
      </w:r>
      <w:r w:rsidR="003E0B03">
        <w:t>e last version of the program focused</w:t>
      </w:r>
      <w:r>
        <w:t xml:space="preserve"> </w:t>
      </w:r>
      <w:r w:rsidR="003E0B03">
        <w:t>on including</w:t>
      </w:r>
      <w:r>
        <w:t xml:space="preserve"> the remaining</w:t>
      </w:r>
      <w:r w:rsidR="003E0B03">
        <w:t xml:space="preserve"> items on the checklist and improving</w:t>
      </w:r>
      <w:r>
        <w:t xml:space="preserve"> the comments </w:t>
      </w:r>
      <w:r w:rsidR="003E0B03">
        <w:t>to help better explain</w:t>
      </w:r>
      <w:r>
        <w:t xml:space="preserve"> the </w:t>
      </w:r>
      <w:r w:rsidR="003E0B03">
        <w:t xml:space="preserve">process of the </w:t>
      </w:r>
      <w:r>
        <w:t>program.</w:t>
      </w:r>
    </w:p>
    <w:p w:rsidR="002328CF" w:rsidRDefault="002328CF" w:rsidP="005960C2">
      <w:pPr>
        <w:pStyle w:val="Heading1"/>
      </w:pPr>
      <w:r>
        <w:t>Example Inputs/Outputs</w:t>
      </w:r>
    </w:p>
    <w:p w:rsidR="002328CF" w:rsidRDefault="00D23D4F" w:rsidP="002328C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5.6pt;margin-top:178.2pt;width:205.2pt;height:113.4pt;z-index:-251656192;mso-wrap-edited:t;mso-position-horizontal-relative:text;mso-position-vertical-relative:page;mso-width-relative:page;mso-height-relative:page" wrapcoords="-1642 -343 -1579 20790 -1768 21943 -1453 25257 758 25600 26526 25029 26274 0 21758 -143 -1642 -343" stroked="t" strokecolor="black [3213]">
            <v:imagedata r:id="rId7" o:title="Capture"/>
            <v:shadow on="t" opacity=".5" offset="6pt,6pt"/>
            <w10:wrap type="tight" anchory="page"/>
          </v:shape>
        </w:pict>
      </w:r>
      <w:r w:rsidR="00BA25DF">
        <w:t>The</w:t>
      </w:r>
      <w:r w:rsidR="00066231">
        <w:t xml:space="preserve"> first prompt in the game</w:t>
      </w:r>
      <w:r w:rsidR="00BA25DF">
        <w:t xml:space="preserve"> asks users to place and confirm</w:t>
      </w:r>
      <w:r w:rsidR="00066231">
        <w:t xml:space="preserve"> their ship placement along the row by entering a number [1,7].</w:t>
      </w:r>
    </w:p>
    <w:p w:rsidR="00066231" w:rsidRDefault="00066231" w:rsidP="002328CF">
      <w:r>
        <w:t>On the image to t</w:t>
      </w:r>
      <w:r w:rsidR="00346EE6">
        <w:t>he right the program has output</w:t>
      </w:r>
      <w:r>
        <w:t xml:space="preserve"> the player’s board after they entered the number 3 for </w:t>
      </w:r>
      <w:r w:rsidR="00346EE6">
        <w:t xml:space="preserve">their ship </w:t>
      </w:r>
      <w:r>
        <w:t>placement.</w:t>
      </w:r>
      <w:r w:rsidR="00AC1871">
        <w:t xml:space="preserve"> Here the letter B is used to </w:t>
      </w:r>
      <w:r w:rsidR="00346EE6">
        <w:t>represent</w:t>
      </w:r>
      <w:r w:rsidR="00AC1871">
        <w:t xml:space="preserve"> the ship.</w:t>
      </w:r>
    </w:p>
    <w:p w:rsidR="00AC1871" w:rsidRDefault="00D23D4F" w:rsidP="002328CF">
      <w:r>
        <w:rPr>
          <w:noProof/>
        </w:rPr>
        <w:pict>
          <v:shape id="_x0000_s1026" type="#_x0000_t75" style="position:absolute;margin-left:23.4pt;margin-top:318.1pt;width:163.8pt;height:177.6pt;z-index:-251658240;mso-wrap-edited:t;mso-position-horizontal-relative:text;mso-position-vertical-relative:page;mso-width-relative:page;mso-height-relative:page" wrapcoords="-4985 -1909 -4747 22099 396 21782 396 22330 25398 22245 25477 -815 22391 -1982 -4985 -1909" stroked="t" strokecolor="black [3213]">
            <v:imagedata r:id="rId8" o:title="Capture2"/>
            <v:shadow on="t" opacity=".5" offset="6pt,6pt"/>
            <w10:wrap type="tight" anchory="page"/>
          </v:shape>
        </w:pict>
      </w:r>
    </w:p>
    <w:p w:rsidR="002328CF" w:rsidRDefault="00066231" w:rsidP="002328CF">
      <w:r>
        <w:t xml:space="preserve">Later on the game </w:t>
      </w:r>
      <w:r w:rsidR="00AC1871">
        <w:t>asks users to enter a number [1,10] to try and hit the opponent’s ship. Once entered, the program outputs both the player and opponent choices along with the defensive and offensive boards.</w:t>
      </w:r>
    </w:p>
    <w:p w:rsidR="009807D5" w:rsidRDefault="00AC1871" w:rsidP="009807D5">
      <w:r>
        <w:t xml:space="preserve">If a pick manages to hit a </w:t>
      </w:r>
      <w:r w:rsidR="00346EE6">
        <w:t>ship,</w:t>
      </w:r>
      <w:r>
        <w:t xml:space="preserve"> then the board outputs an X. Howe</w:t>
      </w:r>
      <w:r w:rsidR="00346EE6">
        <w:t>ver, if the pick misses</w:t>
      </w:r>
      <w:r>
        <w:t xml:space="preserve"> the </w:t>
      </w:r>
      <w:r w:rsidR="00962D4D">
        <w:t>program marks the board with an O</w:t>
      </w:r>
      <w:r>
        <w:t xml:space="preserve"> as seen on the </w:t>
      </w:r>
      <w:r w:rsidR="00962D4D">
        <w:t>image to the left</w:t>
      </w:r>
      <w:r>
        <w:t>.</w:t>
      </w:r>
    </w:p>
    <w:p w:rsidR="009807D5" w:rsidRDefault="009807D5">
      <w:bookmarkStart w:id="0" w:name="_GoBack"/>
      <w:r>
        <w:br w:type="page"/>
      </w:r>
    </w:p>
    <w:bookmarkEnd w:id="0"/>
    <w:p w:rsidR="002328CF" w:rsidRDefault="009807D5" w:rsidP="009807D5">
      <w:pPr>
        <w:pStyle w:val="Flow"/>
        <w:keepNext w:val="0"/>
        <w:keepLines w:val="0"/>
        <w:widowControl w:val="0"/>
        <w:spacing w:before="0"/>
        <w:outlineLvl w:val="9"/>
      </w:pPr>
      <w:r>
        <w:rPr>
          <w:noProof/>
          <w:lang w:eastAsia="en-US"/>
        </w:rPr>
        <w:lastRenderedPageBreak/>
        <w:drawing>
          <wp:anchor distT="0" distB="0" distL="114300" distR="114300" simplePos="0" relativeHeight="251661312" behindDoc="1" locked="0" layoutInCell="1" allowOverlap="0" wp14:anchorId="1B465DFB" wp14:editId="7590317C">
            <wp:simplePos x="0" y="0"/>
            <wp:positionH relativeFrom="margin">
              <wp:align>right</wp:align>
            </wp:positionH>
            <wp:positionV relativeFrom="paragraph">
              <wp:posOffset>466090</wp:posOffset>
            </wp:positionV>
            <wp:extent cx="5940700" cy="8065008"/>
            <wp:effectExtent l="0" t="0" r="3175" b="0"/>
            <wp:wrapNone/>
            <wp:docPr id="9919" name="Picture 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 name="Picture 99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700" cy="8065008"/>
                    </a:xfrm>
                    <a:prstGeom prst="rect">
                      <a:avLst/>
                    </a:prstGeom>
                  </pic:spPr>
                </pic:pic>
              </a:graphicData>
            </a:graphic>
            <wp14:sizeRelH relativeFrom="page">
              <wp14:pctWidth>0</wp14:pctWidth>
            </wp14:sizeRelH>
            <wp14:sizeRelV relativeFrom="page">
              <wp14:pctHeight>0</wp14:pctHeight>
            </wp14:sizeRelV>
          </wp:anchor>
        </w:drawing>
      </w:r>
      <w:r w:rsidR="005960C2">
        <w:t>Flowchart</w:t>
      </w:r>
    </w:p>
    <w:p w:rsidR="005960C2" w:rsidRDefault="005960C2" w:rsidP="005960C2">
      <w:pPr>
        <w:pStyle w:val="Heading1"/>
      </w:pPr>
      <w:r>
        <w:rPr>
          <w:noProof/>
          <w:lang w:eastAsia="en-US"/>
        </w:rPr>
        <w:lastRenderedPageBreak/>
        <w:drawing>
          <wp:inline distT="0" distB="0" distL="0" distR="0" wp14:anchorId="7EF0BDEA" wp14:editId="74B2A647">
            <wp:extent cx="5943600" cy="7543165"/>
            <wp:effectExtent l="0" t="0" r="0" b="635"/>
            <wp:docPr id="7980" name="Picture 7980"/>
            <wp:cNvGraphicFramePr/>
            <a:graphic xmlns:a="http://schemas.openxmlformats.org/drawingml/2006/main">
              <a:graphicData uri="http://schemas.openxmlformats.org/drawingml/2006/picture">
                <pic:pic xmlns:pic="http://schemas.openxmlformats.org/drawingml/2006/picture">
                  <pic:nvPicPr>
                    <pic:cNvPr id="7980" name="Picture 7980"/>
                    <pic:cNvPicPr/>
                  </pic:nvPicPr>
                  <pic:blipFill>
                    <a:blip r:embed="rId10"/>
                    <a:stretch>
                      <a:fillRect/>
                    </a:stretch>
                  </pic:blipFill>
                  <pic:spPr>
                    <a:xfrm>
                      <a:off x="0" y="0"/>
                      <a:ext cx="5943600" cy="7543165"/>
                    </a:xfrm>
                    <a:prstGeom prst="rect">
                      <a:avLst/>
                    </a:prstGeom>
                  </pic:spPr>
                </pic:pic>
              </a:graphicData>
            </a:graphic>
          </wp:inline>
        </w:drawing>
      </w:r>
    </w:p>
    <w:p w:rsidR="005960C2" w:rsidRDefault="005960C2" w:rsidP="005960C2">
      <w:pPr>
        <w:pStyle w:val="Heading1"/>
      </w:pPr>
    </w:p>
    <w:p w:rsidR="009807D5" w:rsidRDefault="009807D5" w:rsidP="005960C2">
      <w:pPr>
        <w:pStyle w:val="Heading1"/>
      </w:pPr>
      <w:r>
        <w:rPr>
          <w:noProof/>
          <w:lang w:eastAsia="en-US"/>
        </w:rPr>
        <w:lastRenderedPageBreak/>
        <mc:AlternateContent>
          <mc:Choice Requires="wpg">
            <w:drawing>
              <wp:anchor distT="0" distB="0" distL="114300" distR="114300" simplePos="0" relativeHeight="251664384" behindDoc="1" locked="0" layoutInCell="1" allowOverlap="1">
                <wp:simplePos x="0" y="0"/>
                <wp:positionH relativeFrom="margin">
                  <wp:posOffset>156210</wp:posOffset>
                </wp:positionH>
                <wp:positionV relativeFrom="paragraph">
                  <wp:posOffset>-251460</wp:posOffset>
                </wp:positionV>
                <wp:extent cx="5598795" cy="8715375"/>
                <wp:effectExtent l="0" t="0" r="1905" b="9525"/>
                <wp:wrapNone/>
                <wp:docPr id="2" name="Group 2"/>
                <wp:cNvGraphicFramePr/>
                <a:graphic xmlns:a="http://schemas.openxmlformats.org/drawingml/2006/main">
                  <a:graphicData uri="http://schemas.microsoft.com/office/word/2010/wordprocessingGroup">
                    <wpg:wgp>
                      <wpg:cNvGrpSpPr/>
                      <wpg:grpSpPr>
                        <a:xfrm>
                          <a:off x="0" y="0"/>
                          <a:ext cx="5598795" cy="8715375"/>
                          <a:chOff x="0" y="0"/>
                          <a:chExt cx="5598795" cy="8715375"/>
                        </a:xfrm>
                      </wpg:grpSpPr>
                      <pic:pic xmlns:pic="http://schemas.openxmlformats.org/drawingml/2006/picture">
                        <pic:nvPicPr>
                          <pic:cNvPr id="5246" name="Picture 52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795" cy="6497955"/>
                          </a:xfrm>
                          <a:prstGeom prst="rect">
                            <a:avLst/>
                          </a:prstGeom>
                        </pic:spPr>
                      </pic:pic>
                      <pic:pic xmlns:pic="http://schemas.openxmlformats.org/drawingml/2006/picture">
                        <pic:nvPicPr>
                          <pic:cNvPr id="5248" name="Picture 5248"/>
                          <pic:cNvPicPr/>
                        </pic:nvPicPr>
                        <pic:blipFill>
                          <a:blip r:embed="rId12" cstate="print">
                            <a:extLst>
                              <a:ext uri="{28A0092B-C50C-407E-A947-70E740481C1C}">
                                <a14:useLocalDpi xmlns:a14="http://schemas.microsoft.com/office/drawing/2010/main" val="0"/>
                              </a:ext>
                            </a:extLst>
                          </a:blip>
                          <a:stretch>
                            <a:fillRect/>
                          </a:stretch>
                        </pic:blipFill>
                        <pic:spPr>
                          <a:xfrm>
                            <a:off x="99060" y="6637020"/>
                            <a:ext cx="5382260" cy="2078355"/>
                          </a:xfrm>
                          <a:prstGeom prst="rect">
                            <a:avLst/>
                          </a:prstGeom>
                        </pic:spPr>
                      </pic:pic>
                    </wpg:wgp>
                  </a:graphicData>
                </a:graphic>
              </wp:anchor>
            </w:drawing>
          </mc:Choice>
          <mc:Fallback>
            <w:pict>
              <v:group w14:anchorId="733C4F91" id="Group 2" o:spid="_x0000_s1026" style="position:absolute;margin-left:12.3pt;margin-top:-19.8pt;width:440.85pt;height:686.25pt;z-index:-251652096;mso-position-horizontal-relative:margin" coordsize="55987,8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CoaLQEAAAAAAAAAAACUikZLAAAAAAAAAAAAAKWi0RIA&#10;AAAAAAAAAABAqWi0BAAAAAAAAAAAAFAqGi0BAAAAAAAAAAAAlIpGSwAAAAAAAAAAAAClotE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">
                <v:shape id="Picture 5246" o:spid="_x0000_s1027" type="#_x0000_t75" style="position:absolute;width:55987;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">
                  <v:imagedata r:id="rId13" o:title=""/>
                </v:shape>
                <v:shape id="Picture 5248" o:spid="_x0000_s1028" type="#_x0000_t75" style="position:absolute;left:990;top:66370;width:53823;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">
                  <v:imagedata r:id="rId14" o:title=""/>
                </v:shape>
                <w10:wrap anchorx="margin"/>
              </v:group>
            </w:pict>
          </mc:Fallback>
        </mc:AlternateContent>
      </w:r>
    </w:p>
    <w:p w:rsidR="009807D5" w:rsidRDefault="009807D5" w:rsidP="005960C2">
      <w:pPr>
        <w:pStyle w:val="Heading1"/>
      </w:pPr>
    </w:p>
    <w:p w:rsidR="009807D5" w:rsidRDefault="009807D5" w:rsidP="005960C2">
      <w:pPr>
        <w:pStyle w:val="Heading1"/>
      </w:pPr>
    </w:p>
    <w:p w:rsidR="009807D5" w:rsidRDefault="009807D5" w:rsidP="005960C2">
      <w:pPr>
        <w:pStyle w:val="Heading1"/>
      </w:pPr>
    </w:p>
    <w:p w:rsidR="009807D5" w:rsidRDefault="009807D5">
      <w:pPr>
        <w:rPr>
          <w:rFonts w:eastAsiaTheme="majorEastAsia" w:cstheme="majorBidi"/>
          <w:b/>
          <w:bCs/>
          <w:sz w:val="40"/>
          <w:szCs w:val="40"/>
        </w:rPr>
      </w:pPr>
      <w:r>
        <w:br w:type="page"/>
      </w:r>
    </w:p>
    <w:p w:rsidR="009807D5" w:rsidRDefault="009807D5">
      <w:pPr>
        <w:rPr>
          <w:rFonts w:eastAsiaTheme="majorEastAsia" w:cstheme="majorBidi"/>
          <w:b/>
          <w:bCs/>
          <w:sz w:val="40"/>
          <w:szCs w:val="40"/>
        </w:rPr>
      </w:pPr>
      <w:r>
        <w:rPr>
          <w:noProof/>
          <w:lang w:eastAsia="en-US"/>
        </w:rPr>
        <w:lastRenderedPageBreak/>
        <w:drawing>
          <wp:anchor distT="0" distB="0" distL="114300" distR="114300" simplePos="0" relativeHeight="251665408" behindDoc="1" locked="0" layoutInCell="1" allowOverlap="1" wp14:anchorId="4977538D" wp14:editId="01CD1ADF">
            <wp:simplePos x="0" y="0"/>
            <wp:positionH relativeFrom="margin">
              <wp:posOffset>581025</wp:posOffset>
            </wp:positionH>
            <wp:positionV relativeFrom="paragraph">
              <wp:posOffset>-563880</wp:posOffset>
            </wp:positionV>
            <wp:extent cx="4779264" cy="9214105"/>
            <wp:effectExtent l="0" t="0" r="2540" b="6350"/>
            <wp:wrapNone/>
            <wp:docPr id="3531" name="Picture 3531"/>
            <wp:cNvGraphicFramePr/>
            <a:graphic xmlns:a="http://schemas.openxmlformats.org/drawingml/2006/main">
              <a:graphicData uri="http://schemas.openxmlformats.org/drawingml/2006/picture">
                <pic:pic xmlns:pic="http://schemas.openxmlformats.org/drawingml/2006/picture">
                  <pic:nvPicPr>
                    <pic:cNvPr id="3531" name="Picture 3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264" cy="9214105"/>
                    </a:xfrm>
                    <a:prstGeom prst="rect">
                      <a:avLst/>
                    </a:prstGeom>
                  </pic:spPr>
                </pic:pic>
              </a:graphicData>
            </a:graphic>
            <wp14:sizeRelH relativeFrom="page">
              <wp14:pctWidth>0</wp14:pctWidth>
            </wp14:sizeRelH>
            <wp14:sizeRelV relativeFrom="page">
              <wp14:pctHeight>0</wp14:pctHeight>
            </wp14:sizeRelV>
          </wp:anchor>
        </w:drawing>
      </w:r>
      <w:r>
        <w:br w:type="page"/>
      </w:r>
    </w:p>
    <w:p w:rsidR="002328CF" w:rsidRDefault="002328CF" w:rsidP="005960C2">
      <w:pPr>
        <w:pStyle w:val="Heading1"/>
      </w:pPr>
      <w:r>
        <w:lastRenderedPageBreak/>
        <w:t>Pseudo-Code</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 File:   main.cpp</w:t>
      </w:r>
    </w:p>
    <w:p w:rsidR="009807D5" w:rsidRPr="009807D5" w:rsidRDefault="009807D5" w:rsidP="009807D5">
      <w:pPr>
        <w:pStyle w:val="Code"/>
      </w:pPr>
      <w:r w:rsidRPr="009807D5">
        <w:t xml:space="preserve"> * Author: John Olmos</w:t>
      </w:r>
    </w:p>
    <w:p w:rsidR="009807D5" w:rsidRPr="009807D5" w:rsidRDefault="009807D5" w:rsidP="009807D5">
      <w:pPr>
        <w:pStyle w:val="Code"/>
      </w:pPr>
      <w:r w:rsidRPr="009807D5">
        <w:t xml:space="preserve"> * Created on Jan 30, 2018, 12:06 AM</w:t>
      </w:r>
    </w:p>
    <w:p w:rsidR="009807D5" w:rsidRPr="009807D5" w:rsidRDefault="009807D5" w:rsidP="009807D5">
      <w:pPr>
        <w:pStyle w:val="Code"/>
      </w:pPr>
      <w:r w:rsidRPr="009807D5">
        <w:t xml:space="preserve"> * Purpose: Simple Battleship</w:t>
      </w:r>
    </w:p>
    <w:p w:rsidR="009807D5" w:rsidRPr="009807D5" w:rsidRDefault="009807D5" w:rsidP="009807D5">
      <w:pPr>
        <w:pStyle w:val="Code"/>
      </w:pPr>
      <w:r w:rsidRPr="009807D5">
        <w:t xml:space="preserve"> */</w:t>
      </w:r>
    </w:p>
    <w:p w:rsidR="009807D5" w:rsidRPr="009807D5" w:rsidRDefault="009807D5" w:rsidP="009807D5">
      <w:pPr>
        <w:pStyle w:val="Code"/>
      </w:pPr>
    </w:p>
    <w:p w:rsidR="009807D5" w:rsidRPr="009807D5" w:rsidRDefault="009807D5" w:rsidP="009807D5">
      <w:pPr>
        <w:pStyle w:val="Code"/>
      </w:pPr>
      <w:r w:rsidRPr="009807D5">
        <w:t>//System Libraries Here</w:t>
      </w:r>
    </w:p>
    <w:p w:rsidR="009807D5" w:rsidRPr="009807D5" w:rsidRDefault="009807D5" w:rsidP="009807D5">
      <w:pPr>
        <w:pStyle w:val="Code"/>
      </w:pPr>
      <w:r w:rsidRPr="009807D5">
        <w:t>//Input - Output Library</w:t>
      </w:r>
    </w:p>
    <w:p w:rsidR="009807D5" w:rsidRPr="009807D5" w:rsidRDefault="009807D5" w:rsidP="009807D5">
      <w:pPr>
        <w:pStyle w:val="Code"/>
      </w:pPr>
      <w:r w:rsidRPr="009807D5">
        <w:t>//</w:t>
      </w:r>
      <w:proofErr w:type="spellStart"/>
      <w:r w:rsidRPr="009807D5">
        <w:t>Srand</w:t>
      </w:r>
      <w:proofErr w:type="spellEnd"/>
      <w:r w:rsidRPr="009807D5">
        <w:t xml:space="preserve"> to set the seed</w:t>
      </w:r>
    </w:p>
    <w:p w:rsidR="009807D5" w:rsidRPr="009807D5" w:rsidRDefault="009807D5" w:rsidP="009807D5">
      <w:pPr>
        <w:pStyle w:val="Code"/>
      </w:pPr>
      <w:r w:rsidRPr="009807D5">
        <w:t>//File I/O</w:t>
      </w:r>
    </w:p>
    <w:p w:rsidR="009807D5" w:rsidRPr="009807D5" w:rsidRDefault="009807D5" w:rsidP="009807D5">
      <w:pPr>
        <w:pStyle w:val="Code"/>
      </w:pPr>
      <w:r w:rsidRPr="009807D5">
        <w:t>//Format the output</w:t>
      </w:r>
    </w:p>
    <w:p w:rsidR="009807D5" w:rsidRPr="009807D5" w:rsidRDefault="009807D5" w:rsidP="009807D5">
      <w:pPr>
        <w:pStyle w:val="Code"/>
      </w:pPr>
      <w:r w:rsidRPr="009807D5">
        <w:t>//Strings</w:t>
      </w:r>
    </w:p>
    <w:p w:rsidR="009807D5" w:rsidRPr="009807D5" w:rsidRDefault="009807D5" w:rsidP="009807D5">
      <w:pPr>
        <w:pStyle w:val="Code"/>
      </w:pPr>
      <w:r w:rsidRPr="009807D5">
        <w:t>//Time library</w:t>
      </w:r>
    </w:p>
    <w:p w:rsidR="009807D5" w:rsidRPr="009807D5" w:rsidRDefault="009807D5" w:rsidP="009807D5">
      <w:pPr>
        <w:pStyle w:val="Code"/>
      </w:pPr>
      <w:r w:rsidRPr="009807D5">
        <w:t>//Math functions</w:t>
      </w:r>
    </w:p>
    <w:p w:rsidR="009807D5" w:rsidRPr="009807D5" w:rsidRDefault="009807D5" w:rsidP="009807D5">
      <w:pPr>
        <w:pStyle w:val="Code"/>
      </w:pPr>
    </w:p>
    <w:p w:rsidR="009807D5" w:rsidRPr="009807D5" w:rsidRDefault="009807D5" w:rsidP="009807D5">
      <w:pPr>
        <w:pStyle w:val="Code"/>
      </w:pPr>
      <w:r w:rsidRPr="009807D5">
        <w:t>//User Libraries Here</w:t>
      </w:r>
    </w:p>
    <w:p w:rsidR="009807D5" w:rsidRPr="009807D5" w:rsidRDefault="009807D5" w:rsidP="009807D5">
      <w:pPr>
        <w:pStyle w:val="Code"/>
      </w:pPr>
    </w:p>
    <w:p w:rsidR="009807D5" w:rsidRPr="009807D5" w:rsidRDefault="009807D5" w:rsidP="009807D5">
      <w:pPr>
        <w:pStyle w:val="Code"/>
      </w:pPr>
      <w:r w:rsidRPr="009807D5">
        <w:t>//Global Constants</w:t>
      </w:r>
    </w:p>
    <w:p w:rsidR="009807D5" w:rsidRPr="009807D5" w:rsidRDefault="009807D5" w:rsidP="009807D5">
      <w:pPr>
        <w:pStyle w:val="Code"/>
      </w:pPr>
      <w:r w:rsidRPr="009807D5">
        <w:t xml:space="preserve">//Such as PI, </w:t>
      </w:r>
      <w:proofErr w:type="spellStart"/>
      <w:r w:rsidRPr="009807D5">
        <w:t>Vc</w:t>
      </w:r>
      <w:proofErr w:type="spellEnd"/>
      <w:r w:rsidRPr="009807D5">
        <w:t>, -&gt; Math/Science values</w:t>
      </w:r>
    </w:p>
    <w:p w:rsidR="009807D5" w:rsidRPr="009807D5" w:rsidRDefault="009807D5" w:rsidP="009807D5">
      <w:pPr>
        <w:pStyle w:val="Code"/>
      </w:pPr>
      <w:r w:rsidRPr="009807D5">
        <w:t>//as well as conversions from system of units to another</w:t>
      </w:r>
    </w:p>
    <w:p w:rsidR="009807D5" w:rsidRPr="009807D5" w:rsidRDefault="009807D5" w:rsidP="009807D5">
      <w:pPr>
        <w:pStyle w:val="Code"/>
      </w:pPr>
      <w:r w:rsidRPr="009807D5">
        <w:t>//Percentage Conversion</w:t>
      </w:r>
    </w:p>
    <w:p w:rsidR="009807D5" w:rsidRPr="009807D5" w:rsidRDefault="009807D5" w:rsidP="009807D5">
      <w:pPr>
        <w:pStyle w:val="Code"/>
      </w:pPr>
    </w:p>
    <w:p w:rsidR="009807D5" w:rsidRPr="009807D5" w:rsidRDefault="009807D5" w:rsidP="009807D5">
      <w:pPr>
        <w:pStyle w:val="Code"/>
      </w:pPr>
      <w:r w:rsidRPr="009807D5">
        <w:t>//Function Prototypes Here</w:t>
      </w:r>
    </w:p>
    <w:p w:rsidR="009807D5" w:rsidRPr="009807D5" w:rsidRDefault="009807D5" w:rsidP="009807D5">
      <w:pPr>
        <w:pStyle w:val="Code"/>
      </w:pPr>
    </w:p>
    <w:p w:rsidR="009807D5" w:rsidRPr="009807D5" w:rsidRDefault="009807D5" w:rsidP="009807D5">
      <w:pPr>
        <w:pStyle w:val="Code"/>
      </w:pPr>
      <w:r w:rsidRPr="009807D5">
        <w:t>//Program Execution Begins Here</w:t>
      </w:r>
    </w:p>
    <w:p w:rsidR="009807D5" w:rsidRPr="009807D5" w:rsidRDefault="009807D5" w:rsidP="009807D5">
      <w:pPr>
        <w:pStyle w:val="Code"/>
      </w:pPr>
      <w:r w:rsidRPr="009807D5">
        <w:t xml:space="preserve">    //Set the random number seed</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//Instantiate and Open files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//Declare Variables</w:t>
      </w:r>
    </w:p>
    <w:p w:rsidR="009807D5" w:rsidRPr="009807D5" w:rsidRDefault="009807D5" w:rsidP="009807D5">
      <w:pPr>
        <w:pStyle w:val="Code"/>
      </w:pPr>
      <w:r w:rsidRPr="009807D5">
        <w:t xml:space="preserve">    //I/O Files</w:t>
      </w:r>
    </w:p>
    <w:p w:rsidR="009807D5" w:rsidRPr="009807D5" w:rsidRDefault="009807D5" w:rsidP="009807D5">
      <w:pPr>
        <w:pStyle w:val="Code"/>
      </w:pPr>
      <w:r w:rsidRPr="009807D5">
        <w:t xml:space="preserve">    //Computer battleship location</w:t>
      </w:r>
    </w:p>
    <w:p w:rsidR="009807D5" w:rsidRPr="009807D5" w:rsidRDefault="009807D5" w:rsidP="009807D5">
      <w:pPr>
        <w:pStyle w:val="Code"/>
      </w:pPr>
      <w:r w:rsidRPr="009807D5">
        <w:t xml:space="preserve">    //User battleship location</w:t>
      </w:r>
    </w:p>
    <w:p w:rsidR="009807D5" w:rsidRPr="009807D5" w:rsidRDefault="009807D5" w:rsidP="009807D5">
      <w:pPr>
        <w:pStyle w:val="Code"/>
      </w:pPr>
      <w:r w:rsidRPr="009807D5">
        <w:t xml:space="preserve">    //Offensive Board</w:t>
      </w:r>
    </w:p>
    <w:p w:rsidR="009807D5" w:rsidRPr="009807D5" w:rsidRDefault="009807D5" w:rsidP="009807D5">
      <w:pPr>
        <w:pStyle w:val="Code"/>
      </w:pPr>
      <w:r w:rsidRPr="009807D5">
        <w:t xml:space="preserve">    //Defensive board</w:t>
      </w:r>
    </w:p>
    <w:p w:rsidR="009807D5" w:rsidRPr="009807D5" w:rsidRDefault="009807D5" w:rsidP="009807D5">
      <w:pPr>
        <w:pStyle w:val="Code"/>
      </w:pPr>
      <w:r w:rsidRPr="009807D5">
        <w:t xml:space="preserve">    //Constant for 100</w:t>
      </w:r>
    </w:p>
    <w:p w:rsidR="009807D5" w:rsidRPr="009807D5" w:rsidRDefault="009807D5" w:rsidP="009807D5">
      <w:pPr>
        <w:pStyle w:val="Code"/>
      </w:pPr>
      <w:r w:rsidRPr="009807D5">
        <w:t xml:space="preserve">    //User hit counter</w:t>
      </w:r>
    </w:p>
    <w:p w:rsidR="009807D5" w:rsidRPr="009807D5" w:rsidRDefault="009807D5" w:rsidP="009807D5">
      <w:pPr>
        <w:pStyle w:val="Code"/>
      </w:pPr>
      <w:r w:rsidRPr="009807D5">
        <w:t xml:space="preserve">    //round counter</w:t>
      </w:r>
    </w:p>
    <w:p w:rsidR="009807D5" w:rsidRPr="009807D5" w:rsidRDefault="009807D5" w:rsidP="009807D5">
      <w:pPr>
        <w:pStyle w:val="Code"/>
      </w:pPr>
      <w:r w:rsidRPr="009807D5">
        <w:t xml:space="preserve">    //Computer pick</w:t>
      </w:r>
    </w:p>
    <w:p w:rsidR="009807D5" w:rsidRPr="009807D5" w:rsidRDefault="009807D5" w:rsidP="009807D5">
      <w:pPr>
        <w:pStyle w:val="Code"/>
      </w:pPr>
      <w:r w:rsidRPr="009807D5">
        <w:t xml:space="preserve">    //User pick</w:t>
      </w:r>
    </w:p>
    <w:p w:rsidR="009807D5" w:rsidRPr="009807D5" w:rsidRDefault="009807D5" w:rsidP="009807D5">
      <w:pPr>
        <w:pStyle w:val="Code"/>
      </w:pPr>
    </w:p>
    <w:p w:rsidR="009807D5" w:rsidRPr="009807D5" w:rsidRDefault="009807D5" w:rsidP="009807D5">
      <w:pPr>
        <w:pStyle w:val="Code"/>
      </w:pPr>
      <w:r w:rsidRPr="009807D5">
        <w:t xml:space="preserve">    //Input or initialize values Here</w:t>
      </w:r>
    </w:p>
    <w:p w:rsidR="009807D5" w:rsidRPr="009807D5" w:rsidRDefault="009807D5" w:rsidP="009807D5">
      <w:pPr>
        <w:pStyle w:val="Code"/>
      </w:pPr>
      <w:r w:rsidRPr="009807D5">
        <w:t xml:space="preserve">    //Open I/O files</w:t>
      </w:r>
    </w:p>
    <w:p w:rsidR="009807D5" w:rsidRPr="009807D5" w:rsidRDefault="009807D5" w:rsidP="009807D5">
      <w:pPr>
        <w:pStyle w:val="Code"/>
      </w:pPr>
      <w:r w:rsidRPr="009807D5">
        <w:t xml:space="preserve">    //Last value in file becomes rounds</w:t>
      </w:r>
    </w:p>
    <w:p w:rsidR="009807D5" w:rsidRPr="009807D5" w:rsidRDefault="009807D5" w:rsidP="009807D5">
      <w:pPr>
        <w:pStyle w:val="Code"/>
      </w:pPr>
      <w:r w:rsidRPr="009807D5">
        <w:t xml:space="preserve">    //Clear offensive ship</w:t>
      </w:r>
    </w:p>
    <w:p w:rsidR="009807D5" w:rsidRPr="009807D5" w:rsidRDefault="009807D5" w:rsidP="009807D5">
      <w:pPr>
        <w:pStyle w:val="Code"/>
      </w:pPr>
      <w:r w:rsidRPr="009807D5">
        <w:t xml:space="preserve">    //Mask offensive board</w:t>
      </w:r>
    </w:p>
    <w:p w:rsidR="009807D5" w:rsidRPr="009807D5" w:rsidRDefault="009807D5" w:rsidP="009807D5">
      <w:pPr>
        <w:pStyle w:val="Code"/>
      </w:pPr>
      <w:r w:rsidRPr="009807D5">
        <w:lastRenderedPageBreak/>
        <w:t xml:space="preserve">    //Reset hit counters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//Output instructions</w:t>
      </w:r>
    </w:p>
    <w:p w:rsidR="009807D5" w:rsidRPr="009807D5" w:rsidRDefault="009807D5" w:rsidP="009807D5">
      <w:pPr>
        <w:pStyle w:val="Code"/>
      </w:pPr>
      <w:r w:rsidRPr="009807D5">
        <w:t xml:space="preserve">    //Set confirmation to 'n'</w:t>
      </w:r>
    </w:p>
    <w:p w:rsidR="009807D5" w:rsidRPr="009807D5" w:rsidRDefault="009807D5" w:rsidP="009807D5">
      <w:pPr>
        <w:pStyle w:val="Code"/>
      </w:pPr>
      <w:r w:rsidRPr="009807D5">
        <w:t xml:space="preserve">    //Loop until ship is set and confirmed</w:t>
      </w:r>
    </w:p>
    <w:p w:rsidR="009807D5" w:rsidRPr="009807D5" w:rsidRDefault="009807D5" w:rsidP="009807D5">
      <w:pPr>
        <w:pStyle w:val="Code"/>
      </w:pPr>
      <w:r w:rsidRPr="009807D5">
        <w:tab/>
        <w:t>//Clear defensive ship &amp; board</w:t>
      </w:r>
    </w:p>
    <w:p w:rsidR="009807D5" w:rsidRPr="009807D5" w:rsidRDefault="009807D5" w:rsidP="009807D5">
      <w:pPr>
        <w:pStyle w:val="Code"/>
      </w:pPr>
      <w:r w:rsidRPr="009807D5">
        <w:tab/>
        <w:t>//Output directions</w:t>
      </w:r>
    </w:p>
    <w:p w:rsidR="009807D5" w:rsidRPr="009807D5" w:rsidRDefault="009807D5" w:rsidP="009807D5">
      <w:pPr>
        <w:pStyle w:val="Code"/>
      </w:pPr>
      <w:r w:rsidRPr="009807D5">
        <w:tab/>
        <w:t>//Input ship location &amp; validate</w:t>
      </w:r>
    </w:p>
    <w:p w:rsidR="009807D5" w:rsidRPr="009807D5" w:rsidRDefault="009807D5" w:rsidP="009807D5">
      <w:pPr>
        <w:pStyle w:val="Code"/>
      </w:pPr>
      <w:r w:rsidRPr="009807D5">
        <w:tab/>
        <w:t>//Set user battleship location</w:t>
      </w:r>
    </w:p>
    <w:p w:rsidR="009807D5" w:rsidRPr="009807D5" w:rsidRDefault="009807D5" w:rsidP="009807D5">
      <w:pPr>
        <w:pStyle w:val="Code"/>
      </w:pPr>
      <w:r w:rsidRPr="009807D5">
        <w:tab/>
        <w:t xml:space="preserve">    //Output Defensive Board</w:t>
      </w:r>
    </w:p>
    <w:p w:rsidR="009807D5" w:rsidRPr="009807D5" w:rsidRDefault="009807D5" w:rsidP="009807D5">
      <w:pPr>
        <w:pStyle w:val="Code"/>
      </w:pPr>
      <w:r w:rsidRPr="009807D5">
        <w:tab/>
        <w:t xml:space="preserve">    //Confirm</w:t>
      </w:r>
      <w:r w:rsidRPr="009807D5">
        <w:tab/>
      </w:r>
      <w:r w:rsidRPr="009807D5">
        <w:tab/>
        <w:t xml:space="preserve">   </w:t>
      </w:r>
    </w:p>
    <w:p w:rsidR="009807D5" w:rsidRPr="009807D5" w:rsidRDefault="009807D5" w:rsidP="009807D5">
      <w:pPr>
        <w:pStyle w:val="Code"/>
      </w:pPr>
      <w:r w:rsidRPr="009807D5">
        <w:tab/>
      </w:r>
    </w:p>
    <w:p w:rsidR="009807D5" w:rsidRPr="009807D5" w:rsidRDefault="009807D5" w:rsidP="009807D5">
      <w:pPr>
        <w:pStyle w:val="Code"/>
      </w:pPr>
      <w:r w:rsidRPr="009807D5">
        <w:t xml:space="preserve">    //Generate and battleship location &amp; place</w:t>
      </w:r>
    </w:p>
    <w:p w:rsidR="009807D5" w:rsidRPr="009807D5" w:rsidRDefault="009807D5" w:rsidP="009807D5">
      <w:pPr>
        <w:pStyle w:val="Code"/>
      </w:pPr>
    </w:p>
    <w:p w:rsidR="009807D5" w:rsidRPr="009807D5" w:rsidRDefault="009807D5" w:rsidP="009807D5">
      <w:pPr>
        <w:pStyle w:val="Code"/>
      </w:pPr>
      <w:r w:rsidRPr="009807D5">
        <w:t xml:space="preserve">    //Output Game start</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//Play the game by -&gt; Looping until user or computer has 4 hits</w:t>
      </w:r>
    </w:p>
    <w:p w:rsidR="009807D5" w:rsidRPr="009807D5" w:rsidRDefault="009807D5" w:rsidP="009807D5">
      <w:pPr>
        <w:pStyle w:val="Code"/>
      </w:pPr>
      <w:r w:rsidRPr="009807D5">
        <w:t xml:space="preserve">    //Start time</w:t>
      </w:r>
    </w:p>
    <w:p w:rsidR="009807D5" w:rsidRPr="009807D5" w:rsidRDefault="009807D5" w:rsidP="009807D5">
      <w:pPr>
        <w:pStyle w:val="Code"/>
      </w:pPr>
      <w:r w:rsidRPr="009807D5">
        <w:t xml:space="preserve">        //Computer turn -&gt; Loop if </w:t>
      </w:r>
      <w:r w:rsidR="003948B0">
        <w:t>element</w:t>
      </w:r>
      <w:r w:rsidRPr="009807D5">
        <w:t xml:space="preserve"> has been picked before</w:t>
      </w:r>
    </w:p>
    <w:p w:rsidR="009807D5" w:rsidRPr="009807D5" w:rsidRDefault="009807D5" w:rsidP="009807D5">
      <w:pPr>
        <w:pStyle w:val="Code"/>
      </w:pPr>
      <w:r w:rsidRPr="009807D5">
        <w:t xml:space="preserve">            //Generate Computer pick</w:t>
      </w:r>
    </w:p>
    <w:p w:rsidR="009807D5" w:rsidRPr="009807D5" w:rsidRDefault="009807D5" w:rsidP="009807D5">
      <w:pPr>
        <w:pStyle w:val="Code"/>
      </w:pPr>
      <w:r w:rsidRPr="009807D5">
        <w:tab/>
        <w:t xml:space="preserve">    //Computer pick result</w:t>
      </w:r>
    </w:p>
    <w:p w:rsidR="009807D5" w:rsidRPr="009807D5" w:rsidRDefault="003948B0" w:rsidP="009807D5">
      <w:pPr>
        <w:pStyle w:val="Code"/>
      </w:pPr>
      <w:r>
        <w:tab/>
      </w:r>
      <w:r>
        <w:tab/>
        <w:t>//For hits: change element</w:t>
      </w:r>
      <w:r w:rsidR="009807D5" w:rsidRPr="009807D5">
        <w:t xml:space="preserve"> to X and increment computer hit</w:t>
      </w:r>
    </w:p>
    <w:p w:rsidR="009807D5" w:rsidRPr="009807D5" w:rsidRDefault="003948B0" w:rsidP="009807D5">
      <w:pPr>
        <w:pStyle w:val="Code"/>
      </w:pPr>
      <w:r>
        <w:tab/>
      </w:r>
      <w:r>
        <w:tab/>
        <w:t>//For misses: change element</w:t>
      </w:r>
      <w:r w:rsidR="009807D5" w:rsidRPr="009807D5">
        <w:t xml:space="preserve"> to O</w:t>
      </w:r>
    </w:p>
    <w:p w:rsidR="009807D5" w:rsidRPr="009807D5" w:rsidRDefault="009807D5" w:rsidP="009807D5">
      <w:pPr>
        <w:pStyle w:val="Code"/>
      </w:pPr>
      <w:r w:rsidRPr="009807D5">
        <w:tab/>
        <w:t>//User turn</w:t>
      </w:r>
    </w:p>
    <w:p w:rsidR="009807D5" w:rsidRPr="009807D5" w:rsidRDefault="009807D5" w:rsidP="009807D5">
      <w:pPr>
        <w:pStyle w:val="Code"/>
      </w:pPr>
      <w:r w:rsidRPr="009807D5">
        <w:tab/>
        <w:t xml:space="preserve">    //Input user pick</w:t>
      </w:r>
    </w:p>
    <w:p w:rsidR="009807D5" w:rsidRPr="009807D5" w:rsidRDefault="009807D5" w:rsidP="009807D5">
      <w:pPr>
        <w:pStyle w:val="Code"/>
      </w:pPr>
      <w:r w:rsidRPr="009807D5">
        <w:tab/>
        <w:t xml:space="preserve">    //validate input</w:t>
      </w:r>
    </w:p>
    <w:p w:rsidR="009807D5" w:rsidRPr="009807D5" w:rsidRDefault="009807D5" w:rsidP="009807D5">
      <w:pPr>
        <w:pStyle w:val="Code"/>
      </w:pPr>
      <w:r w:rsidRPr="009807D5">
        <w:tab/>
      </w:r>
      <w:r w:rsidRPr="009807D5">
        <w:tab/>
        <w:t>//User pick result</w:t>
      </w:r>
    </w:p>
    <w:p w:rsidR="009807D5" w:rsidRPr="009807D5" w:rsidRDefault="009807D5" w:rsidP="009807D5">
      <w:pPr>
        <w:pStyle w:val="Code"/>
      </w:pPr>
      <w:r w:rsidRPr="009807D5">
        <w:tab/>
      </w:r>
      <w:r w:rsidRPr="009807D5">
        <w:tab/>
        <w:t xml:space="preserve">    //For hits: change </w:t>
      </w:r>
      <w:r w:rsidR="003948B0">
        <w:t>element</w:t>
      </w:r>
      <w:r w:rsidR="003948B0" w:rsidRPr="009807D5">
        <w:t xml:space="preserve"> </w:t>
      </w:r>
      <w:r w:rsidRPr="009807D5">
        <w:t>to X and increment computer hit</w:t>
      </w:r>
    </w:p>
    <w:p w:rsidR="009807D5" w:rsidRPr="009807D5" w:rsidRDefault="009807D5" w:rsidP="009807D5">
      <w:pPr>
        <w:pStyle w:val="Code"/>
      </w:pPr>
      <w:r w:rsidRPr="009807D5">
        <w:tab/>
      </w:r>
      <w:r w:rsidRPr="009807D5">
        <w:tab/>
        <w:t xml:space="preserve">    //For misses: change </w:t>
      </w:r>
      <w:r w:rsidR="003948B0">
        <w:t>element</w:t>
      </w:r>
      <w:r w:rsidR="003948B0" w:rsidRPr="009807D5">
        <w:t xml:space="preserve"> </w:t>
      </w:r>
      <w:r w:rsidRPr="009807D5">
        <w:t>to O</w:t>
      </w:r>
    </w:p>
    <w:p w:rsidR="009807D5" w:rsidRPr="009807D5" w:rsidRDefault="009807D5" w:rsidP="009807D5">
      <w:pPr>
        <w:pStyle w:val="Code"/>
      </w:pPr>
      <w:r w:rsidRPr="009807D5">
        <w:tab/>
      </w:r>
      <w:r w:rsidRPr="009807D5">
        <w:tab/>
        <w:t>//Output both picks</w:t>
      </w:r>
    </w:p>
    <w:p w:rsidR="009807D5" w:rsidRPr="009807D5" w:rsidRDefault="009807D5" w:rsidP="009807D5">
      <w:pPr>
        <w:pStyle w:val="Code"/>
      </w:pPr>
      <w:r w:rsidRPr="009807D5">
        <w:tab/>
      </w:r>
      <w:r w:rsidRPr="009807D5">
        <w:tab/>
        <w:t>//Output Defensive Header &amp; Board</w:t>
      </w:r>
    </w:p>
    <w:p w:rsidR="009807D5" w:rsidRPr="009807D5" w:rsidRDefault="009807D5" w:rsidP="009807D5">
      <w:pPr>
        <w:pStyle w:val="Code"/>
      </w:pPr>
      <w:r>
        <w:tab/>
      </w:r>
      <w:r>
        <w:tab/>
        <w:t>//Output Offen</w:t>
      </w:r>
      <w:r w:rsidRPr="009807D5">
        <w:t>s</w:t>
      </w:r>
      <w:r>
        <w:t>iv</w:t>
      </w:r>
      <w:r w:rsidRPr="009807D5">
        <w:t>e Header &amp; Board</w:t>
      </w:r>
    </w:p>
    <w:p w:rsidR="009807D5" w:rsidRPr="009807D5" w:rsidRDefault="009807D5" w:rsidP="009807D5">
      <w:pPr>
        <w:pStyle w:val="Code"/>
      </w:pPr>
      <w:r w:rsidRPr="009807D5">
        <w:tab/>
      </w:r>
      <w:r w:rsidRPr="009807D5">
        <w:tab/>
        <w:t>//Output divider and then increment round</w:t>
      </w:r>
    </w:p>
    <w:p w:rsidR="009807D5" w:rsidRPr="009807D5" w:rsidRDefault="009807D5" w:rsidP="009807D5">
      <w:pPr>
        <w:pStyle w:val="Code"/>
      </w:pPr>
      <w:r w:rsidRPr="009807D5">
        <w:t xml:space="preserve">    //Stop time</w:t>
      </w:r>
    </w:p>
    <w:p w:rsidR="009807D5" w:rsidRPr="009807D5" w:rsidRDefault="009807D5" w:rsidP="009807D5">
      <w:pPr>
        <w:pStyle w:val="Code"/>
      </w:pPr>
    </w:p>
    <w:p w:rsidR="009807D5" w:rsidRPr="009807D5" w:rsidRDefault="009807D5" w:rsidP="009807D5">
      <w:pPr>
        <w:pStyle w:val="Code"/>
      </w:pPr>
      <w:r w:rsidRPr="009807D5">
        <w:t xml:space="preserve">    //Output all the statistics to the screen    </w:t>
      </w:r>
    </w:p>
    <w:p w:rsidR="009807D5" w:rsidRPr="009807D5" w:rsidRDefault="009807D5" w:rsidP="009807D5">
      <w:pPr>
        <w:pStyle w:val="Code"/>
      </w:pPr>
    </w:p>
    <w:p w:rsidR="009807D5" w:rsidRPr="009807D5" w:rsidRDefault="009807D5" w:rsidP="009807D5">
      <w:pPr>
        <w:pStyle w:val="Code"/>
      </w:pPr>
      <w:r w:rsidRPr="009807D5">
        <w:t xml:space="preserve">    //Output all the statistics to a file</w:t>
      </w:r>
    </w:p>
    <w:p w:rsidR="009807D5" w:rsidRPr="009807D5" w:rsidRDefault="009807D5" w:rsidP="009807D5">
      <w:pPr>
        <w:pStyle w:val="Code"/>
      </w:pPr>
      <w:r w:rsidRPr="009807D5">
        <w:t xml:space="preserve">    </w:t>
      </w:r>
    </w:p>
    <w:p w:rsidR="002328CF" w:rsidRPr="009807D5" w:rsidRDefault="009807D5" w:rsidP="009807D5">
      <w:pPr>
        <w:pStyle w:val="Code"/>
      </w:pPr>
      <w:r w:rsidRPr="009807D5">
        <w:t xml:space="preserve">    //Close files and Exit stage right!</w:t>
      </w:r>
    </w:p>
    <w:p w:rsidR="002328CF" w:rsidRDefault="002328CF" w:rsidP="002328CF"/>
    <w:p w:rsidR="009807D5" w:rsidRDefault="009807D5">
      <w:pPr>
        <w:rPr>
          <w:rFonts w:eastAsiaTheme="majorEastAsia" w:cstheme="majorBidi"/>
          <w:b/>
          <w:bCs/>
          <w:sz w:val="40"/>
          <w:szCs w:val="40"/>
        </w:rPr>
      </w:pPr>
      <w:r>
        <w:br w:type="page"/>
      </w:r>
    </w:p>
    <w:p w:rsidR="002328CF" w:rsidRDefault="002328CF" w:rsidP="005960C2">
      <w:pPr>
        <w:pStyle w:val="Heading1"/>
      </w:pPr>
      <w:r>
        <w:lastRenderedPageBreak/>
        <w:t>Check-off Sheet</w:t>
      </w:r>
    </w:p>
    <w:tbl>
      <w:tblPr>
        <w:tblStyle w:val="PlainTable4"/>
        <w:tblW w:w="5000" w:type="pct"/>
        <w:tblBorders>
          <w:insideV w:val="single" w:sz="4" w:space="0" w:color="auto"/>
        </w:tblBorders>
        <w:tblLook w:val="04A0" w:firstRow="1" w:lastRow="0" w:firstColumn="1" w:lastColumn="0" w:noHBand="0" w:noVBand="1"/>
      </w:tblPr>
      <w:tblGrid>
        <w:gridCol w:w="678"/>
        <w:gridCol w:w="890"/>
        <w:gridCol w:w="2225"/>
        <w:gridCol w:w="2355"/>
        <w:gridCol w:w="573"/>
        <w:gridCol w:w="2629"/>
      </w:tblGrid>
      <w:tr w:rsidR="008E2CE7" w:rsidRPr="008E2CE7" w:rsidTr="009E68B2">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top w:val="single" w:sz="4" w:space="0" w:color="auto"/>
              <w:left w:val="single" w:sz="4" w:space="0" w:color="auto"/>
              <w:bottom w:val="single" w:sz="4" w:space="0" w:color="auto"/>
            </w:tcBorders>
            <w:vAlign w:val="center"/>
            <w:hideMark/>
          </w:tcPr>
          <w:p w:rsidR="009F2E3A" w:rsidRPr="008E2CE7" w:rsidRDefault="008E2CE7" w:rsidP="008E2CE7">
            <w:pPr>
              <w:jc w:val="center"/>
              <w:rPr>
                <w:sz w:val="22"/>
              </w:rPr>
            </w:pPr>
            <w:r w:rsidRPr="008E2CE7">
              <w:rPr>
                <w:sz w:val="22"/>
              </w:rPr>
              <w:t>Chap</w:t>
            </w:r>
          </w:p>
        </w:tc>
        <w:tc>
          <w:tcPr>
            <w:tcW w:w="476"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Section</w:t>
            </w:r>
          </w:p>
        </w:tc>
        <w:tc>
          <w:tcPr>
            <w:tcW w:w="1180"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Topic</w:t>
            </w:r>
          </w:p>
        </w:tc>
        <w:tc>
          <w:tcPr>
            <w:tcW w:w="1264"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Where Line #''s</w:t>
            </w:r>
          </w:p>
        </w:tc>
        <w:tc>
          <w:tcPr>
            <w:tcW w:w="309" w:type="pct"/>
            <w:tcBorders>
              <w:top w:val="single" w:sz="4" w:space="0" w:color="auto"/>
              <w:bottom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Pts</w:t>
            </w:r>
          </w:p>
        </w:tc>
        <w:tc>
          <w:tcPr>
            <w:tcW w:w="1409" w:type="pct"/>
            <w:tcBorders>
              <w:top w:val="single" w:sz="4" w:space="0" w:color="auto"/>
              <w:bottom w:val="single" w:sz="4" w:space="0" w:color="auto"/>
              <w:right w:val="single" w:sz="4" w:space="0" w:color="auto"/>
            </w:tcBorders>
            <w:vAlign w:val="center"/>
            <w:hideMark/>
          </w:tcPr>
          <w:p w:rsidR="009F2E3A" w:rsidRPr="008E2CE7" w:rsidRDefault="009F2E3A" w:rsidP="008E2CE7">
            <w:pPr>
              <w:jc w:val="center"/>
              <w:cnfStyle w:val="100000000000" w:firstRow="1" w:lastRow="0" w:firstColumn="0" w:lastColumn="0" w:oddVBand="0" w:evenVBand="0" w:oddHBand="0" w:evenHBand="0" w:firstRowFirstColumn="0" w:firstRowLastColumn="0" w:lastRowFirstColumn="0" w:lastRowLastColumn="0"/>
              <w:rPr>
                <w:sz w:val="22"/>
              </w:rPr>
            </w:pPr>
            <w:r w:rsidRPr="008E2CE7">
              <w:rPr>
                <w:sz w:val="22"/>
              </w:rPr>
              <w:t>Notes</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363" w:type="pct"/>
            <w:tcBorders>
              <w:top w:val="single" w:sz="4" w:space="0" w:color="auto"/>
              <w:left w:val="single" w:sz="4" w:space="0" w:color="auto"/>
            </w:tcBorders>
            <w:hideMark/>
          </w:tcPr>
          <w:p w:rsidR="009F2E3A" w:rsidRPr="008E2CE7" w:rsidRDefault="009F2E3A" w:rsidP="008E2CE7">
            <w:pPr>
              <w:jc w:val="center"/>
              <w:rPr>
                <w:sz w:val="22"/>
              </w:rPr>
            </w:pPr>
            <w:r w:rsidRPr="008E2CE7">
              <w:rPr>
                <w:sz w:val="22"/>
              </w:rPr>
              <w:t>2</w:t>
            </w:r>
          </w:p>
        </w:tc>
        <w:tc>
          <w:tcPr>
            <w:tcW w:w="476" w:type="pct"/>
            <w:tcBorders>
              <w:top w:val="single" w:sz="4" w:space="0" w:color="auto"/>
            </w:tcBorders>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tcBorders>
              <w:top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proofErr w:type="spellStart"/>
            <w:r w:rsidRPr="008E2CE7">
              <w:rPr>
                <w:sz w:val="22"/>
              </w:rPr>
              <w:t>cout</w:t>
            </w:r>
            <w:proofErr w:type="spellEnd"/>
          </w:p>
        </w:tc>
        <w:tc>
          <w:tcPr>
            <w:tcW w:w="1264" w:type="pct"/>
            <w:tcBorders>
              <w:top w:val="single" w:sz="4" w:space="0" w:color="auto"/>
            </w:tcBorders>
            <w:hideMark/>
          </w:tcPr>
          <w:p w:rsidR="009F2E3A" w:rsidRPr="008E2CE7" w:rsidRDefault="008E2CE7"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56-58, 66, 67, 72, 86-96, 116-</w:t>
            </w:r>
            <w:r w:rsidR="009F2E3A" w:rsidRPr="008E2CE7">
              <w:rPr>
                <w:sz w:val="22"/>
              </w:rPr>
              <w:t>121,</w:t>
            </w:r>
            <w:r w:rsidRPr="008E2CE7">
              <w:rPr>
                <w:sz w:val="22"/>
              </w:rPr>
              <w:t xml:space="preserve"> </w:t>
            </w:r>
            <w:r w:rsidR="009F2E3A" w:rsidRPr="008E2CE7">
              <w:rPr>
                <w:sz w:val="22"/>
              </w:rPr>
              <w:t>158,</w:t>
            </w:r>
            <w:r w:rsidRPr="008E2CE7">
              <w:rPr>
                <w:sz w:val="22"/>
              </w:rPr>
              <w:t xml:space="preserve"> </w:t>
            </w:r>
            <w:r w:rsidR="009F2E3A" w:rsidRPr="008E2CE7">
              <w:rPr>
                <w:sz w:val="22"/>
              </w:rPr>
              <w:t>164,</w:t>
            </w:r>
            <w:r w:rsidRPr="008E2CE7">
              <w:rPr>
                <w:sz w:val="22"/>
              </w:rPr>
              <w:t xml:space="preserve"> </w:t>
            </w:r>
            <w:r w:rsidR="009F2E3A" w:rsidRPr="008E2CE7">
              <w:rPr>
                <w:sz w:val="22"/>
              </w:rPr>
              <w:t>184-209,</w:t>
            </w:r>
            <w:r w:rsidRPr="008E2CE7">
              <w:rPr>
                <w:sz w:val="22"/>
              </w:rPr>
              <w:t xml:space="preserve"> 217-</w:t>
            </w:r>
            <w:r w:rsidR="009F2E3A" w:rsidRPr="008E2CE7">
              <w:rPr>
                <w:sz w:val="22"/>
              </w:rPr>
              <w:t>225,</w:t>
            </w:r>
            <w:r w:rsidRPr="008E2CE7">
              <w:rPr>
                <w:sz w:val="22"/>
              </w:rPr>
              <w:t xml:space="preserve"> </w:t>
            </w:r>
            <w:r w:rsidR="009F2E3A" w:rsidRPr="008E2CE7">
              <w:rPr>
                <w:sz w:val="22"/>
              </w:rPr>
              <w:t>227,</w:t>
            </w:r>
            <w:r w:rsidRPr="008E2CE7">
              <w:rPr>
                <w:sz w:val="22"/>
              </w:rPr>
              <w:t xml:space="preserve"> </w:t>
            </w:r>
            <w:r w:rsidR="009F2E3A" w:rsidRPr="008E2CE7">
              <w:rPr>
                <w:sz w:val="22"/>
              </w:rPr>
              <w:t>228,</w:t>
            </w:r>
            <w:r w:rsidRPr="008E2CE7">
              <w:rPr>
                <w:sz w:val="22"/>
              </w:rPr>
              <w:t xml:space="preserve"> </w:t>
            </w:r>
            <w:r w:rsidR="009F2E3A" w:rsidRPr="008E2CE7">
              <w:rPr>
                <w:sz w:val="22"/>
              </w:rPr>
              <w:t>230,</w:t>
            </w:r>
            <w:r w:rsidRPr="008E2CE7">
              <w:rPr>
                <w:sz w:val="22"/>
              </w:rPr>
              <w:t xml:space="preserve"> </w:t>
            </w:r>
            <w:r w:rsidR="009F2E3A" w:rsidRPr="008E2CE7">
              <w:rPr>
                <w:sz w:val="22"/>
              </w:rPr>
              <w:t>231,</w:t>
            </w:r>
            <w:r w:rsidRPr="008E2CE7">
              <w:rPr>
                <w:sz w:val="22"/>
              </w:rPr>
              <w:t xml:space="preserve"> </w:t>
            </w:r>
            <w:r w:rsidR="009F2E3A" w:rsidRPr="008E2CE7">
              <w:rPr>
                <w:sz w:val="22"/>
              </w:rPr>
              <w:t>233</w:t>
            </w:r>
          </w:p>
        </w:tc>
        <w:tc>
          <w:tcPr>
            <w:tcW w:w="309" w:type="pct"/>
            <w:tcBorders>
              <w:top w:val="single" w:sz="4" w:space="0" w:color="auto"/>
            </w:tcBorders>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top w:val="single" w:sz="4" w:space="0" w:color="auto"/>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libraries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9-15</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iostream</w:t>
            </w:r>
            <w:proofErr w:type="spellEnd"/>
            <w:r w:rsidRPr="008E2CE7">
              <w:rPr>
                <w:sz w:val="22"/>
              </w:rPr>
              <w:t xml:space="preserve">, </w:t>
            </w:r>
            <w:proofErr w:type="spellStart"/>
            <w:r w:rsidRPr="008E2CE7">
              <w:rPr>
                <w:sz w:val="22"/>
              </w:rPr>
              <w:t>iomanip</w:t>
            </w:r>
            <w:proofErr w:type="spellEnd"/>
            <w:r w:rsidRPr="008E2CE7">
              <w:rPr>
                <w:sz w:val="22"/>
              </w:rPr>
              <w:t xml:space="preserve">, </w:t>
            </w:r>
            <w:proofErr w:type="spellStart"/>
            <w:r w:rsidRPr="008E2CE7">
              <w:rPr>
                <w:sz w:val="22"/>
              </w:rPr>
              <w:t>cmath</w:t>
            </w:r>
            <w:proofErr w:type="spellEnd"/>
            <w:r w:rsidRPr="008E2CE7">
              <w:rPr>
                <w:sz w:val="22"/>
              </w:rPr>
              <w:t xml:space="preserve">, </w:t>
            </w:r>
            <w:proofErr w:type="spellStart"/>
            <w:r w:rsidRPr="008E2CE7">
              <w:rPr>
                <w:sz w:val="22"/>
              </w:rPr>
              <w:t>cstdlib</w:t>
            </w:r>
            <w:proofErr w:type="spellEnd"/>
            <w:r w:rsidRPr="008E2CE7">
              <w:rPr>
                <w:sz w:val="22"/>
              </w:rPr>
              <w:t xml:space="preserve">, </w:t>
            </w:r>
            <w:proofErr w:type="spellStart"/>
            <w:r w:rsidRPr="008E2CE7">
              <w:rPr>
                <w:sz w:val="22"/>
              </w:rPr>
              <w:t>fstream</w:t>
            </w:r>
            <w:proofErr w:type="spellEnd"/>
            <w:r w:rsidRPr="008E2CE7">
              <w:rPr>
                <w:sz w:val="22"/>
              </w:rPr>
              <w:t xml:space="preserve">, string, </w:t>
            </w:r>
            <w:proofErr w:type="spellStart"/>
            <w:r w:rsidRPr="008E2CE7">
              <w:rPr>
                <w:sz w:val="22"/>
              </w:rPr>
              <w:t>ctime</w:t>
            </w:r>
            <w:proofErr w:type="spellEnd"/>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variables/literals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No variables in global area, failed project!</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Identifiers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Integers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28,</w:t>
            </w:r>
            <w:r w:rsidR="008E2CE7" w:rsidRPr="008E2CE7">
              <w:rPr>
                <w:sz w:val="22"/>
              </w:rPr>
              <w:t xml:space="preserve"> </w:t>
            </w:r>
            <w:r w:rsidRPr="008E2CE7">
              <w:rPr>
                <w:sz w:val="22"/>
              </w:rPr>
              <w:t>39-42,</w:t>
            </w:r>
            <w:r w:rsidR="008E2CE7" w:rsidRPr="008E2CE7">
              <w:rPr>
                <w:sz w:val="22"/>
              </w:rPr>
              <w:t xml:space="preserve"> </w:t>
            </w:r>
            <w:r w:rsidRPr="008E2CE7">
              <w:rPr>
                <w:sz w:val="22"/>
              </w:rPr>
              <w:t>124,</w:t>
            </w:r>
            <w:r w:rsidR="008E2CE7" w:rsidRPr="008E2CE7">
              <w:rPr>
                <w:sz w:val="22"/>
              </w:rPr>
              <w:t xml:space="preserve"> </w:t>
            </w:r>
            <w:r w:rsidRPr="008E2CE7">
              <w:rPr>
                <w:sz w:val="22"/>
              </w:rPr>
              <w:t>169,</w:t>
            </w:r>
            <w:r w:rsidR="008E2CE7" w:rsidRPr="008E2CE7">
              <w:rPr>
                <w:sz w:val="22"/>
              </w:rPr>
              <w:t xml:space="preserve"> </w:t>
            </w:r>
            <w:r w:rsidRPr="008E2CE7">
              <w:rPr>
                <w:sz w:val="22"/>
              </w:rPr>
              <w:t>213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Characters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37,</w:t>
            </w:r>
            <w:r w:rsidR="008E2CE7" w:rsidRPr="008E2CE7">
              <w:rPr>
                <w:sz w:val="22"/>
              </w:rPr>
              <w:t xml:space="preserve"> </w:t>
            </w:r>
            <w:r w:rsidRPr="008E2CE7">
              <w:rPr>
                <w:sz w:val="22"/>
              </w:rPr>
              <w:t>38,</w:t>
            </w:r>
            <w:r w:rsidR="008E2CE7" w:rsidRPr="008E2CE7">
              <w:rPr>
                <w:sz w:val="22"/>
              </w:rPr>
              <w:t xml:space="preserve"> </w:t>
            </w:r>
            <w:r w:rsidRPr="008E2CE7">
              <w:rPr>
                <w:sz w:val="22"/>
              </w:rPr>
              <w:t>60,</w:t>
            </w:r>
            <w:r w:rsidR="008E2CE7" w:rsidRPr="008E2CE7">
              <w:rPr>
                <w:sz w:val="22"/>
              </w:rPr>
              <w:t xml:space="preserve"> </w:t>
            </w:r>
            <w:r w:rsidRPr="008E2CE7">
              <w:rPr>
                <w:sz w:val="22"/>
              </w:rPr>
              <w:t>62</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Strings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43,</w:t>
            </w:r>
            <w:r w:rsidR="008E2CE7" w:rsidRPr="008E2CE7">
              <w:rPr>
                <w:sz w:val="22"/>
              </w:rPr>
              <w:t xml:space="preserve"> </w:t>
            </w:r>
            <w:r w:rsidRPr="008E2CE7">
              <w:rPr>
                <w:sz w:val="22"/>
              </w:rPr>
              <w:t>46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9</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Floats  No Doubles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225,</w:t>
            </w:r>
            <w:r w:rsidR="008E2CE7" w:rsidRPr="008E2CE7">
              <w:rPr>
                <w:sz w:val="22"/>
              </w:rPr>
              <w:t xml:space="preserve"> </w:t>
            </w:r>
            <w:r w:rsidRPr="008E2CE7">
              <w:rPr>
                <w:sz w:val="22"/>
              </w:rPr>
              <w:t>244</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Using doubles will fail the project, floats OK!</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10</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Bools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33-36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26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Sizeof</w:t>
            </w:r>
            <w:proofErr w:type="spellEnd"/>
            <w:r w:rsidRPr="008E2CE7">
              <w:rPr>
                <w:sz w:val="22"/>
              </w:rPr>
              <w:t xml:space="preserve">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Variables 7 characters or less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31-43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All variables &lt;= 7 characters</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Scope *****  No Global Variables</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Arithmetic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222,</w:t>
            </w:r>
            <w:r w:rsidR="008E2CE7" w:rsidRPr="008E2CE7">
              <w:rPr>
                <w:sz w:val="22"/>
              </w:rPr>
              <w:t xml:space="preserve"> </w:t>
            </w:r>
            <w:r w:rsidRPr="008E2CE7">
              <w:rPr>
                <w:sz w:val="22"/>
              </w:rPr>
              <w:t>225,</w:t>
            </w:r>
            <w:r w:rsidR="008E2CE7" w:rsidRPr="008E2CE7">
              <w:rPr>
                <w:sz w:val="22"/>
              </w:rPr>
              <w:t xml:space="preserve"> </w:t>
            </w:r>
            <w:r w:rsidRPr="008E2CE7">
              <w:rPr>
                <w:sz w:val="22"/>
              </w:rPr>
              <w:t>226,</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233,</w:t>
            </w:r>
            <w:r w:rsidR="008E2CE7" w:rsidRPr="008E2CE7">
              <w:rPr>
                <w:sz w:val="22"/>
              </w:rPr>
              <w:t xml:space="preserve"> </w:t>
            </w:r>
            <w:r w:rsidRPr="008E2CE7">
              <w:rPr>
                <w:sz w:val="22"/>
              </w:rPr>
              <w:t>241,</w:t>
            </w:r>
            <w:r w:rsidR="008E2CE7" w:rsidRPr="008E2CE7">
              <w:rPr>
                <w:sz w:val="22"/>
              </w:rPr>
              <w:t xml:space="preserve"> </w:t>
            </w:r>
            <w:r w:rsidRPr="008E2CE7">
              <w:rPr>
                <w:sz w:val="22"/>
              </w:rPr>
              <w:t>244,</w:t>
            </w:r>
            <w:r w:rsidR="008E2CE7" w:rsidRPr="008E2CE7">
              <w:rPr>
                <w:sz w:val="22"/>
              </w:rPr>
              <w:t xml:space="preserve"> </w:t>
            </w:r>
            <w:r w:rsidRPr="008E2CE7">
              <w:rPr>
                <w:sz w:val="22"/>
              </w:rPr>
              <w:t>245,</w:t>
            </w:r>
            <w:r w:rsidR="008E2CE7" w:rsidRPr="008E2CE7">
              <w:rPr>
                <w:sz w:val="22"/>
              </w:rPr>
              <w:t xml:space="preserve"> </w:t>
            </w:r>
            <w:r w:rsidRPr="008E2CE7">
              <w:rPr>
                <w:sz w:val="22"/>
              </w:rPr>
              <w:t>247,</w:t>
            </w:r>
            <w:r w:rsidR="008E2CE7" w:rsidRPr="008E2CE7">
              <w:rPr>
                <w:sz w:val="22"/>
              </w:rPr>
              <w:t xml:space="preserve"> </w:t>
            </w:r>
            <w:r w:rsidRPr="008E2CE7">
              <w:rPr>
                <w:sz w:val="22"/>
              </w:rPr>
              <w:t>250,</w:t>
            </w:r>
            <w:r w:rsidR="008E2CE7" w:rsidRPr="008E2CE7">
              <w:rPr>
                <w:sz w:val="22"/>
              </w:rPr>
              <w:t xml:space="preserve"> </w:t>
            </w:r>
            <w:r w:rsidRPr="008E2CE7">
              <w:rPr>
                <w:sz w:val="22"/>
              </w:rPr>
              <w:t>252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Comments 20%+</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1-256</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Model as pseudo code</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Named Constants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All Local, only Conversions/Physics/Math in Global area</w:t>
            </w:r>
          </w:p>
        </w:tc>
      </w:tr>
      <w:tr w:rsidR="008E2CE7" w:rsidRPr="008E2CE7" w:rsidTr="009E68B2">
        <w:trPr>
          <w:trHeight w:val="276"/>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Programming Style ***** Emulate</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xml:space="preserve">Emulate style in book/in class </w:t>
            </w:r>
            <w:r w:rsidR="009E68B2" w:rsidRPr="008E2CE7">
              <w:rPr>
                <w:sz w:val="22"/>
              </w:rPr>
              <w:t>repository</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7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3</w:t>
            </w: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proofErr w:type="spellStart"/>
            <w:r w:rsidRPr="008E2CE7">
              <w:rPr>
                <w:sz w:val="22"/>
              </w:rPr>
              <w:t>cin</w:t>
            </w:r>
            <w:proofErr w:type="spellEnd"/>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68,</w:t>
            </w:r>
            <w:r w:rsidR="008E2CE7" w:rsidRPr="008E2CE7">
              <w:rPr>
                <w:sz w:val="22"/>
              </w:rPr>
              <w:t xml:space="preserve"> </w:t>
            </w:r>
            <w:r w:rsidRPr="008E2CE7">
              <w:rPr>
                <w:sz w:val="22"/>
              </w:rPr>
              <w:t>97,</w:t>
            </w:r>
            <w:r w:rsidR="008E2CE7" w:rsidRPr="008E2CE7">
              <w:rPr>
                <w:sz w:val="22"/>
              </w:rPr>
              <w:t xml:space="preserve"> </w:t>
            </w:r>
            <w:r w:rsidRPr="008E2CE7">
              <w:rPr>
                <w:sz w:val="22"/>
              </w:rPr>
              <w:t>159</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Math Expression</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222,</w:t>
            </w:r>
            <w:r w:rsidR="008E2CE7" w:rsidRPr="008E2CE7">
              <w:rPr>
                <w:sz w:val="22"/>
              </w:rPr>
              <w:t xml:space="preserve"> </w:t>
            </w:r>
            <w:r w:rsidRPr="008E2CE7">
              <w:rPr>
                <w:sz w:val="22"/>
              </w:rPr>
              <w:t>225,</w:t>
            </w:r>
            <w:r w:rsidR="008E2CE7" w:rsidRPr="008E2CE7">
              <w:rPr>
                <w:sz w:val="22"/>
              </w:rPr>
              <w:t xml:space="preserve"> </w:t>
            </w:r>
            <w:r w:rsidRPr="008E2CE7">
              <w:rPr>
                <w:sz w:val="22"/>
              </w:rPr>
              <w:t>226,</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233,</w:t>
            </w:r>
            <w:r w:rsidR="008E2CE7" w:rsidRPr="008E2CE7">
              <w:rPr>
                <w:sz w:val="22"/>
              </w:rPr>
              <w:t xml:space="preserve"> </w:t>
            </w:r>
            <w:r w:rsidRPr="008E2CE7">
              <w:rPr>
                <w:sz w:val="22"/>
              </w:rPr>
              <w:t>241,</w:t>
            </w:r>
            <w:r w:rsidR="008E2CE7" w:rsidRPr="008E2CE7">
              <w:rPr>
                <w:sz w:val="22"/>
              </w:rPr>
              <w:t xml:space="preserve"> </w:t>
            </w:r>
            <w:r w:rsidRPr="008E2CE7">
              <w:rPr>
                <w:sz w:val="22"/>
              </w:rPr>
              <w:t>244,</w:t>
            </w:r>
            <w:r w:rsidR="008E2CE7" w:rsidRPr="008E2CE7">
              <w:rPr>
                <w:sz w:val="22"/>
              </w:rPr>
              <w:t xml:space="preserve"> </w:t>
            </w:r>
            <w:r w:rsidRPr="008E2CE7">
              <w:rPr>
                <w:sz w:val="22"/>
              </w:rPr>
              <w:t>245,</w:t>
            </w:r>
            <w:r w:rsidR="008E2CE7" w:rsidRPr="008E2CE7">
              <w:rPr>
                <w:sz w:val="22"/>
              </w:rPr>
              <w:t xml:space="preserve"> </w:t>
            </w:r>
            <w:r w:rsidRPr="008E2CE7">
              <w:rPr>
                <w:sz w:val="22"/>
              </w:rPr>
              <w:t>247,</w:t>
            </w:r>
            <w:r w:rsidR="008E2CE7" w:rsidRPr="008E2CE7">
              <w:rPr>
                <w:sz w:val="22"/>
              </w:rPr>
              <w:t xml:space="preserve"> </w:t>
            </w:r>
            <w:r w:rsidRPr="008E2CE7">
              <w:rPr>
                <w:sz w:val="22"/>
              </w:rPr>
              <w:t>250,</w:t>
            </w:r>
            <w:r w:rsidR="008E2CE7" w:rsidRPr="008E2CE7">
              <w:rPr>
                <w:sz w:val="22"/>
              </w:rPr>
              <w:t xml:space="preserve"> </w:t>
            </w:r>
            <w:r w:rsidRPr="008E2CE7">
              <w:rPr>
                <w:sz w:val="22"/>
              </w:rPr>
              <w:t>252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Mixing data types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Overflow/Underflow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Type Casting</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28,</w:t>
            </w:r>
            <w:r w:rsidR="008E2CE7" w:rsidRPr="008E2CE7">
              <w:rPr>
                <w:sz w:val="22"/>
              </w:rPr>
              <w:t xml:space="preserve"> </w:t>
            </w:r>
            <w:r w:rsidRPr="008E2CE7">
              <w:rPr>
                <w:sz w:val="22"/>
              </w:rPr>
              <w:t>225,</w:t>
            </w:r>
            <w:r w:rsidR="008E2CE7" w:rsidRPr="008E2CE7">
              <w:rPr>
                <w:sz w:val="22"/>
              </w:rPr>
              <w:t xml:space="preserve"> </w:t>
            </w:r>
            <w:r w:rsidRPr="008E2CE7">
              <w:rPr>
                <w:sz w:val="22"/>
              </w:rPr>
              <w:t>244</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Multiple assignment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90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Formatting output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91-93,</w:t>
            </w:r>
            <w:r w:rsidR="008E2CE7" w:rsidRPr="008E2CE7">
              <w:rPr>
                <w:sz w:val="22"/>
              </w:rPr>
              <w:t xml:space="preserve"> </w:t>
            </w:r>
            <w:r w:rsidRPr="008E2CE7">
              <w:rPr>
                <w:sz w:val="22"/>
              </w:rPr>
              <w:t>194-196,</w:t>
            </w:r>
            <w:r w:rsidR="008E2CE7" w:rsidRPr="008E2CE7">
              <w:rPr>
                <w:sz w:val="22"/>
              </w:rPr>
              <w:t xml:space="preserve"> </w:t>
            </w:r>
            <w:r w:rsidRPr="008E2CE7">
              <w:rPr>
                <w:sz w:val="22"/>
              </w:rPr>
              <w:t>204-206,</w:t>
            </w:r>
            <w:r w:rsidR="008E2CE7" w:rsidRPr="008E2CE7">
              <w:rPr>
                <w:sz w:val="22"/>
              </w:rPr>
              <w:t xml:space="preserve"> </w:t>
            </w:r>
            <w:r w:rsidRPr="008E2CE7">
              <w:rPr>
                <w:sz w:val="22"/>
              </w:rPr>
              <w:t>224,</w:t>
            </w:r>
            <w:r w:rsidR="008E2CE7" w:rsidRPr="008E2CE7">
              <w:rPr>
                <w:sz w:val="22"/>
              </w:rPr>
              <w:t xml:space="preserve"> </w:t>
            </w: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243,</w:t>
            </w:r>
            <w:r w:rsidR="008E2CE7" w:rsidRPr="008E2CE7">
              <w:rPr>
                <w:sz w:val="22"/>
              </w:rPr>
              <w:t xml:space="preserve"> </w:t>
            </w:r>
            <w:r w:rsidRPr="008E2CE7">
              <w:rPr>
                <w:sz w:val="22"/>
              </w:rPr>
              <w:t>247,</w:t>
            </w:r>
            <w:r w:rsidR="008E2CE7" w:rsidRPr="008E2CE7">
              <w:rPr>
                <w:sz w:val="22"/>
              </w:rPr>
              <w:t xml:space="preserve"> </w:t>
            </w:r>
            <w:r w:rsidRPr="008E2CE7">
              <w:rPr>
                <w:sz w:val="22"/>
              </w:rPr>
              <w:t>250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Strings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43,</w:t>
            </w:r>
            <w:r w:rsidR="008E2CE7" w:rsidRPr="008E2CE7">
              <w:rPr>
                <w:sz w:val="22"/>
              </w:rPr>
              <w:t xml:space="preserve"> </w:t>
            </w:r>
            <w:r w:rsidRPr="008E2CE7">
              <w:rPr>
                <w:sz w:val="22"/>
              </w:rPr>
              <w:t>46</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9</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Math Library</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228,</w:t>
            </w:r>
            <w:r w:rsidR="008E2CE7" w:rsidRPr="008E2CE7">
              <w:rPr>
                <w:sz w:val="22"/>
              </w:rPr>
              <w:t xml:space="preserve"> </w:t>
            </w:r>
            <w:r w:rsidRPr="008E2CE7">
              <w:rPr>
                <w:sz w:val="22"/>
              </w:rPr>
              <w:t>231,</w:t>
            </w:r>
            <w:r w:rsidR="008E2CE7" w:rsidRPr="008E2CE7">
              <w:rPr>
                <w:sz w:val="22"/>
              </w:rPr>
              <w:t xml:space="preserve"> </w:t>
            </w:r>
            <w:r w:rsidRPr="008E2CE7">
              <w:rPr>
                <w:sz w:val="22"/>
              </w:rPr>
              <w:t>247,</w:t>
            </w:r>
            <w:r w:rsidR="008E2CE7" w:rsidRPr="008E2CE7">
              <w:rPr>
                <w:sz w:val="22"/>
              </w:rPr>
              <w:t xml:space="preserve"> </w:t>
            </w:r>
            <w:r w:rsidRPr="008E2CE7">
              <w:rPr>
                <w:sz w:val="22"/>
              </w:rPr>
              <w:t>250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All libraries included have to be used</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10</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Hand tracing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26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4</w:t>
            </w: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Relational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if</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107-113</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Independent if</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If-else</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71-98,</w:t>
            </w:r>
            <w:r w:rsidR="008E2CE7" w:rsidRPr="008E2CE7">
              <w:rPr>
                <w:sz w:val="22"/>
              </w:rPr>
              <w:t xml:space="preserve"> </w:t>
            </w:r>
            <w:r w:rsidRPr="008E2CE7">
              <w:rPr>
                <w:sz w:val="22"/>
              </w:rPr>
              <w:t>162-211,</w:t>
            </w:r>
            <w:r w:rsidR="008E2CE7" w:rsidRPr="008E2CE7">
              <w:rPr>
                <w:sz w:val="22"/>
              </w:rPr>
              <w:t xml:space="preserve"> </w:t>
            </w:r>
            <w:r w:rsidRPr="008E2CE7">
              <w:rPr>
                <w:sz w:val="22"/>
              </w:rPr>
              <w:t>226-232,</w:t>
            </w:r>
            <w:r w:rsidR="008E2CE7" w:rsidRPr="008E2CE7">
              <w:rPr>
                <w:sz w:val="22"/>
              </w:rPr>
              <w:t xml:space="preserve"> </w:t>
            </w:r>
            <w:r w:rsidRPr="008E2CE7">
              <w:rPr>
                <w:sz w:val="22"/>
              </w:rPr>
              <w:t>245-251</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Nesting</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77-97</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If-else-if</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77-83</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5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Flags *****</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Logical operators</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61,</w:t>
            </w:r>
            <w:r w:rsidR="008E2CE7" w:rsidRPr="008E2CE7">
              <w:rPr>
                <w:sz w:val="22"/>
              </w:rPr>
              <w:t xml:space="preserve"> </w:t>
            </w:r>
            <w:r w:rsidRPr="008E2CE7">
              <w:rPr>
                <w:sz w:val="22"/>
              </w:rPr>
              <w:t>71,</w:t>
            </w:r>
            <w:r w:rsidR="008E2CE7" w:rsidRPr="008E2CE7">
              <w:rPr>
                <w:sz w:val="22"/>
              </w:rPr>
              <w:t xml:space="preserve"> </w:t>
            </w:r>
            <w:r w:rsidRPr="008E2CE7">
              <w:rPr>
                <w:sz w:val="22"/>
              </w:rPr>
              <w:t>133-151,</w:t>
            </w:r>
            <w:r w:rsidR="008E2CE7" w:rsidRPr="008E2CE7">
              <w:rPr>
                <w:sz w:val="22"/>
              </w:rPr>
              <w:t xml:space="preserve"> </w:t>
            </w:r>
            <w:r w:rsidRPr="008E2CE7">
              <w:rPr>
                <w:sz w:val="22"/>
              </w:rPr>
              <w:t>162,</w:t>
            </w:r>
            <w:r w:rsidR="008E2CE7" w:rsidRPr="008E2CE7">
              <w:rPr>
                <w:sz w:val="22"/>
              </w:rPr>
              <w:t xml:space="preserve"> </w:t>
            </w:r>
            <w:r w:rsidRPr="008E2CE7">
              <w:rPr>
                <w:sz w:val="22"/>
              </w:rPr>
              <w:t>163,</w:t>
            </w:r>
            <w:r w:rsidR="008E2CE7" w:rsidRPr="008E2CE7">
              <w:rPr>
                <w:sz w:val="22"/>
              </w:rPr>
              <w:t xml:space="preserve"> </w:t>
            </w:r>
            <w:r w:rsidRPr="008E2CE7">
              <w:rPr>
                <w:sz w:val="22"/>
              </w:rPr>
              <w:t>212</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6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Validating user input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70-73,</w:t>
            </w:r>
            <w:r w:rsidR="008E2CE7" w:rsidRPr="008E2CE7">
              <w:rPr>
                <w:sz w:val="22"/>
              </w:rPr>
              <w:t xml:space="preserve"> </w:t>
            </w:r>
            <w:r w:rsidRPr="008E2CE7">
              <w:rPr>
                <w:sz w:val="22"/>
              </w:rPr>
              <w:t>161-165</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13</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Conditional Operator</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133-152,</w:t>
            </w:r>
            <w:r w:rsidR="008E2CE7" w:rsidRPr="008E2CE7">
              <w:rPr>
                <w:sz w:val="22"/>
              </w:rPr>
              <w:t xml:space="preserve"> </w:t>
            </w:r>
            <w:r w:rsidRPr="008E2CE7">
              <w:rPr>
                <w:sz w:val="22"/>
              </w:rPr>
              <w:t>171-180,</w:t>
            </w:r>
            <w:r w:rsidR="008E2CE7" w:rsidRPr="008E2CE7">
              <w:rPr>
                <w:sz w:val="22"/>
              </w:rPr>
              <w:t xml:space="preserve"> </w:t>
            </w:r>
            <w:r w:rsidRPr="008E2CE7">
              <w:rPr>
                <w:sz w:val="22"/>
              </w:rPr>
              <w:t>217,</w:t>
            </w:r>
            <w:r w:rsidR="008E2CE7" w:rsidRPr="008E2CE7">
              <w:rPr>
                <w:sz w:val="22"/>
              </w:rPr>
              <w:t xml:space="preserve"> </w:t>
            </w:r>
            <w:r w:rsidRPr="008E2CE7">
              <w:rPr>
                <w:sz w:val="22"/>
              </w:rPr>
              <w:t>218,</w:t>
            </w:r>
            <w:r w:rsidR="008E2CE7" w:rsidRPr="008E2CE7">
              <w:rPr>
                <w:sz w:val="22"/>
              </w:rPr>
              <w:t xml:space="preserve"> </w:t>
            </w:r>
            <w:r w:rsidRPr="008E2CE7">
              <w:rPr>
                <w:sz w:val="22"/>
              </w:rPr>
              <w:t>236,</w:t>
            </w:r>
            <w:r w:rsidR="008E2CE7" w:rsidRPr="008E2CE7">
              <w:rPr>
                <w:sz w:val="22"/>
              </w:rPr>
              <w:t xml:space="preserve"> </w:t>
            </w:r>
            <w:r w:rsidRPr="008E2CE7">
              <w:rPr>
                <w:sz w:val="22"/>
              </w:rPr>
              <w:t>237</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51"/>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14</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Switch</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132-153,</w:t>
            </w:r>
            <w:r w:rsidR="008E2CE7" w:rsidRPr="008E2CE7">
              <w:rPr>
                <w:sz w:val="22"/>
              </w:rPr>
              <w:t xml:space="preserve"> </w:t>
            </w:r>
            <w:r w:rsidRPr="008E2CE7">
              <w:rPr>
                <w:sz w:val="22"/>
              </w:rPr>
              <w:t>170-181</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792"/>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r w:rsidRPr="008E2CE7">
              <w:rPr>
                <w:sz w:val="22"/>
              </w:rPr>
              <w:t>5</w:t>
            </w: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Increment/Decrement</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134,</w:t>
            </w:r>
            <w:r w:rsidR="008E2CE7" w:rsidRPr="008E2CE7">
              <w:rPr>
                <w:sz w:val="22"/>
              </w:rPr>
              <w:t xml:space="preserve"> </w:t>
            </w:r>
            <w:r w:rsidRPr="008E2CE7">
              <w:rPr>
                <w:sz w:val="22"/>
              </w:rPr>
              <w:t>136,</w:t>
            </w:r>
            <w:r w:rsidR="008E2CE7" w:rsidRPr="008E2CE7">
              <w:rPr>
                <w:sz w:val="22"/>
              </w:rPr>
              <w:t xml:space="preserve"> </w:t>
            </w:r>
            <w:r w:rsidRPr="008E2CE7">
              <w:rPr>
                <w:sz w:val="22"/>
              </w:rPr>
              <w:t>138,</w:t>
            </w:r>
            <w:r w:rsidR="008E2CE7" w:rsidRPr="008E2CE7">
              <w:rPr>
                <w:sz w:val="22"/>
              </w:rPr>
              <w:t xml:space="preserve"> </w:t>
            </w:r>
            <w:r w:rsidRPr="008E2CE7">
              <w:rPr>
                <w:sz w:val="22"/>
              </w:rPr>
              <w:t>140,</w:t>
            </w:r>
            <w:r w:rsidR="008E2CE7" w:rsidRPr="008E2CE7">
              <w:rPr>
                <w:sz w:val="22"/>
              </w:rPr>
              <w:t xml:space="preserve"> </w:t>
            </w:r>
            <w:r w:rsidRPr="008E2CE7">
              <w:rPr>
                <w:sz w:val="22"/>
              </w:rPr>
              <w:t>142,</w:t>
            </w:r>
            <w:r w:rsidR="008E2CE7" w:rsidRPr="008E2CE7">
              <w:rPr>
                <w:sz w:val="22"/>
              </w:rPr>
              <w:t xml:space="preserve"> </w:t>
            </w:r>
            <w:r w:rsidRPr="008E2CE7">
              <w:rPr>
                <w:sz w:val="22"/>
              </w:rPr>
              <w:t>144,</w:t>
            </w:r>
            <w:r w:rsidR="008E2CE7" w:rsidRPr="008E2CE7">
              <w:rPr>
                <w:sz w:val="22"/>
              </w:rPr>
              <w:t xml:space="preserve"> </w:t>
            </w:r>
            <w:r w:rsidRPr="008E2CE7">
              <w:rPr>
                <w:sz w:val="22"/>
              </w:rPr>
              <w:t>146,</w:t>
            </w:r>
            <w:r w:rsidR="008E2CE7" w:rsidRPr="008E2CE7">
              <w:rPr>
                <w:sz w:val="22"/>
              </w:rPr>
              <w:t xml:space="preserve"> </w:t>
            </w:r>
            <w:r w:rsidRPr="008E2CE7">
              <w:rPr>
                <w:sz w:val="22"/>
              </w:rPr>
              <w:t>148,</w:t>
            </w:r>
            <w:r w:rsidR="008E2CE7" w:rsidRPr="008E2CE7">
              <w:rPr>
                <w:sz w:val="22"/>
              </w:rPr>
              <w:t xml:space="preserve"> </w:t>
            </w:r>
            <w:r w:rsidRPr="008E2CE7">
              <w:rPr>
                <w:sz w:val="22"/>
              </w:rPr>
              <w:t>150,</w:t>
            </w:r>
            <w:r w:rsidR="008E2CE7" w:rsidRPr="008E2CE7">
              <w:rPr>
                <w:sz w:val="22"/>
              </w:rPr>
              <w:t xml:space="preserve"> </w:t>
            </w:r>
            <w:r w:rsidRPr="008E2CE7">
              <w:rPr>
                <w:sz w:val="22"/>
              </w:rPr>
              <w:t>152,</w:t>
            </w:r>
            <w:r w:rsidR="008E2CE7" w:rsidRPr="008E2CE7">
              <w:rPr>
                <w:sz w:val="22"/>
              </w:rPr>
              <w:t xml:space="preserve"> </w:t>
            </w:r>
            <w:r w:rsidRPr="008E2CE7">
              <w:rPr>
                <w:sz w:val="22"/>
              </w:rPr>
              <w:t>171-180,</w:t>
            </w:r>
            <w:r w:rsidR="008E2CE7" w:rsidRPr="008E2CE7">
              <w:rPr>
                <w:sz w:val="22"/>
              </w:rPr>
              <w:t xml:space="preserve"> </w:t>
            </w:r>
            <w:r w:rsidRPr="008E2CE7">
              <w:rPr>
                <w:sz w:val="22"/>
              </w:rPr>
              <w:t>209,</w:t>
            </w:r>
            <w:r w:rsidR="008E2CE7" w:rsidRPr="008E2CE7">
              <w:rPr>
                <w:sz w:val="22"/>
              </w:rPr>
              <w:t xml:space="preserve"> </w:t>
            </w:r>
            <w:r w:rsidRPr="008E2CE7">
              <w:rPr>
                <w:sz w:val="22"/>
              </w:rPr>
              <w:t>210</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While</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61</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31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Do-while</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125,</w:t>
            </w:r>
            <w:r w:rsidR="008E2CE7" w:rsidRPr="008E2CE7">
              <w:rPr>
                <w:sz w:val="22"/>
              </w:rPr>
              <w:t xml:space="preserve"> </w:t>
            </w:r>
            <w:r w:rsidRPr="008E2CE7">
              <w:rPr>
                <w:sz w:val="22"/>
              </w:rPr>
              <w:t>127</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1180"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For loop</w:t>
            </w:r>
          </w:p>
        </w:tc>
        <w:tc>
          <w:tcPr>
            <w:tcW w:w="1264" w:type="pct"/>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209</w:t>
            </w:r>
          </w:p>
        </w:tc>
        <w:tc>
          <w:tcPr>
            <w:tcW w:w="309" w:type="pct"/>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1409" w:type="pct"/>
            <w:tcBorders>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r>
      <w:tr w:rsidR="008E2CE7" w:rsidRPr="008E2CE7" w:rsidTr="009E68B2">
        <w:trPr>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tcBorders>
            <w:hideMark/>
          </w:tcPr>
          <w:p w:rsidR="009F2E3A" w:rsidRPr="008E2CE7" w:rsidRDefault="009F2E3A" w:rsidP="008E2CE7">
            <w:pPr>
              <w:jc w:val="center"/>
              <w:rPr>
                <w:sz w:val="22"/>
              </w:rPr>
            </w:pPr>
          </w:p>
        </w:tc>
        <w:tc>
          <w:tcPr>
            <w:tcW w:w="476" w:type="pct"/>
            <w:hideMark/>
          </w:tcPr>
          <w:p w:rsidR="009F2E3A" w:rsidRPr="008E2CE7" w:rsidRDefault="009F2E3A"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1180"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Files input/output both</w:t>
            </w:r>
          </w:p>
        </w:tc>
        <w:tc>
          <w:tcPr>
            <w:tcW w:w="1264" w:type="pct"/>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48-50,</w:t>
            </w:r>
            <w:r w:rsidR="008E2CE7" w:rsidRPr="008E2CE7">
              <w:rPr>
                <w:sz w:val="22"/>
              </w:rPr>
              <w:t xml:space="preserve"> </w:t>
            </w:r>
            <w:r w:rsidRPr="008E2CE7">
              <w:rPr>
                <w:sz w:val="22"/>
              </w:rPr>
              <w:t>236-252</w:t>
            </w:r>
          </w:p>
        </w:tc>
        <w:tc>
          <w:tcPr>
            <w:tcW w:w="309" w:type="pct"/>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1409" w:type="pct"/>
            <w:tcBorders>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r w:rsidR="008E2CE7" w:rsidRPr="008E2CE7" w:rsidTr="009E68B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63" w:type="pct"/>
            <w:tcBorders>
              <w:left w:val="single" w:sz="4" w:space="0" w:color="auto"/>
              <w:bottom w:val="single" w:sz="4" w:space="0" w:color="auto"/>
            </w:tcBorders>
            <w:hideMark/>
          </w:tcPr>
          <w:p w:rsidR="009F2E3A" w:rsidRPr="008E2CE7" w:rsidRDefault="009F2E3A" w:rsidP="008E2CE7">
            <w:pPr>
              <w:jc w:val="center"/>
              <w:rPr>
                <w:sz w:val="22"/>
              </w:rPr>
            </w:pPr>
          </w:p>
        </w:tc>
        <w:tc>
          <w:tcPr>
            <w:tcW w:w="476" w:type="pct"/>
            <w:tcBorders>
              <w:bottom w:val="single" w:sz="4" w:space="0" w:color="auto"/>
            </w:tcBorders>
            <w:hideMark/>
          </w:tcPr>
          <w:p w:rsidR="009F2E3A" w:rsidRPr="008E2CE7" w:rsidRDefault="009F2E3A"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12</w:t>
            </w:r>
          </w:p>
        </w:tc>
        <w:tc>
          <w:tcPr>
            <w:tcW w:w="1180" w:type="pct"/>
            <w:tcBorders>
              <w:bottom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No breaks in loops ******</w:t>
            </w:r>
          </w:p>
        </w:tc>
        <w:tc>
          <w:tcPr>
            <w:tcW w:w="1264" w:type="pct"/>
            <w:tcBorders>
              <w:bottom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09" w:type="pct"/>
            <w:tcBorders>
              <w:bottom w:val="single" w:sz="4" w:space="0" w:color="auto"/>
            </w:tcBorders>
            <w:hideMark/>
          </w:tcPr>
          <w:p w:rsidR="009F2E3A" w:rsidRPr="008E2CE7" w:rsidRDefault="009F2E3A" w:rsidP="00495EB4">
            <w:pPr>
              <w:jc w:val="center"/>
              <w:cnfStyle w:val="000000100000" w:firstRow="0" w:lastRow="0" w:firstColumn="0" w:lastColumn="0" w:oddVBand="0" w:evenVBand="0" w:oddHBand="1" w:evenHBand="0" w:firstRowFirstColumn="0" w:firstRowLastColumn="0" w:lastRowFirstColumn="0" w:lastRowLastColumn="0"/>
              <w:rPr>
                <w:sz w:val="22"/>
              </w:rPr>
            </w:pPr>
          </w:p>
        </w:tc>
        <w:tc>
          <w:tcPr>
            <w:tcW w:w="1409" w:type="pct"/>
            <w:tcBorders>
              <w:bottom w:val="single" w:sz="4" w:space="0" w:color="auto"/>
              <w:right w:val="single" w:sz="4" w:space="0" w:color="auto"/>
            </w:tcBorders>
            <w:hideMark/>
          </w:tcPr>
          <w:p w:rsidR="009F2E3A" w:rsidRPr="008E2CE7" w:rsidRDefault="009F2E3A"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Failed Project if included</w:t>
            </w:r>
          </w:p>
        </w:tc>
      </w:tr>
      <w:tr w:rsidR="009E68B2" w:rsidRPr="008E2CE7" w:rsidTr="009E68B2">
        <w:trPr>
          <w:trHeight w:val="528"/>
        </w:trPr>
        <w:tc>
          <w:tcPr>
            <w:cnfStyle w:val="001000000000" w:firstRow="0" w:lastRow="0" w:firstColumn="1" w:lastColumn="0" w:oddVBand="0" w:evenVBand="0" w:oddHBand="0" w:evenHBand="0" w:firstRowFirstColumn="0" w:firstRowLastColumn="0" w:lastRowFirstColumn="0" w:lastRowLastColumn="0"/>
            <w:tcW w:w="2019" w:type="pct"/>
            <w:gridSpan w:val="3"/>
            <w:tcBorders>
              <w:top w:val="single" w:sz="4" w:space="0" w:color="auto"/>
              <w:left w:val="single" w:sz="4" w:space="0" w:color="auto"/>
              <w:bottom w:val="single" w:sz="4" w:space="0" w:color="auto"/>
            </w:tcBorders>
            <w:hideMark/>
          </w:tcPr>
          <w:p w:rsidR="009F2E3A" w:rsidRPr="008E2CE7" w:rsidRDefault="009F2E3A" w:rsidP="008E2CE7">
            <w:pPr>
              <w:rPr>
                <w:sz w:val="22"/>
              </w:rPr>
            </w:pPr>
            <w:r w:rsidRPr="008E2CE7">
              <w:rPr>
                <w:sz w:val="22"/>
              </w:rPr>
              <w:t>****** Not required to show</w:t>
            </w:r>
          </w:p>
        </w:tc>
        <w:tc>
          <w:tcPr>
            <w:tcW w:w="1264" w:type="pct"/>
            <w:tcBorders>
              <w:top w:val="single" w:sz="4" w:space="0" w:color="auto"/>
              <w:bottom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Total</w:t>
            </w:r>
          </w:p>
        </w:tc>
        <w:tc>
          <w:tcPr>
            <w:tcW w:w="309" w:type="pct"/>
            <w:tcBorders>
              <w:top w:val="single" w:sz="4" w:space="0" w:color="auto"/>
              <w:bottom w:val="single" w:sz="4" w:space="0" w:color="auto"/>
            </w:tcBorders>
            <w:hideMark/>
          </w:tcPr>
          <w:p w:rsidR="009F2E3A" w:rsidRPr="008E2CE7" w:rsidRDefault="009F2E3A" w:rsidP="00495EB4">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100</w:t>
            </w:r>
          </w:p>
        </w:tc>
        <w:tc>
          <w:tcPr>
            <w:tcW w:w="1409" w:type="pct"/>
            <w:tcBorders>
              <w:top w:val="single" w:sz="4" w:space="0" w:color="auto"/>
              <w:bottom w:val="single" w:sz="4" w:space="0" w:color="auto"/>
              <w:right w:val="single" w:sz="4" w:space="0" w:color="auto"/>
            </w:tcBorders>
            <w:hideMark/>
          </w:tcPr>
          <w:p w:rsidR="009F2E3A" w:rsidRPr="008E2CE7" w:rsidRDefault="009F2E3A"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 </w:t>
            </w:r>
          </w:p>
        </w:tc>
      </w:tr>
    </w:tbl>
    <w:p w:rsidR="009807D5" w:rsidRPr="009807D5" w:rsidRDefault="009807D5" w:rsidP="009807D5"/>
    <w:sectPr w:rsidR="009807D5" w:rsidRPr="009807D5" w:rsidSect="000A0F9B">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D4F" w:rsidRDefault="00D23D4F">
      <w:pPr>
        <w:spacing w:after="0" w:line="240" w:lineRule="auto"/>
      </w:pPr>
      <w:r>
        <w:separator/>
      </w:r>
    </w:p>
  </w:endnote>
  <w:endnote w:type="continuationSeparator" w:id="0">
    <w:p w:rsidR="00D23D4F" w:rsidRDefault="00D23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D4F" w:rsidRDefault="00D23D4F">
      <w:pPr>
        <w:spacing w:after="0" w:line="240" w:lineRule="auto"/>
      </w:pPr>
      <w:r>
        <w:separator/>
      </w:r>
    </w:p>
  </w:footnote>
  <w:footnote w:type="continuationSeparator" w:id="0">
    <w:p w:rsidR="00D23D4F" w:rsidRDefault="00D23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1"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4"/>
  </w:num>
  <w:num w:numId="14">
    <w:abstractNumId w:val="13"/>
  </w:num>
  <w:num w:numId="15">
    <w:abstractNumId w:val="15"/>
  </w:num>
  <w:num w:numId="16">
    <w:abstractNumId w:val="1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70C"/>
    <w:rsid w:val="00066231"/>
    <w:rsid w:val="000A0F9B"/>
    <w:rsid w:val="00123E1E"/>
    <w:rsid w:val="0013591F"/>
    <w:rsid w:val="00216BF8"/>
    <w:rsid w:val="002328CF"/>
    <w:rsid w:val="0024640E"/>
    <w:rsid w:val="002C1B16"/>
    <w:rsid w:val="00346EE6"/>
    <w:rsid w:val="003948B0"/>
    <w:rsid w:val="003E0B03"/>
    <w:rsid w:val="00495EB4"/>
    <w:rsid w:val="004D1C61"/>
    <w:rsid w:val="005265F2"/>
    <w:rsid w:val="005960C2"/>
    <w:rsid w:val="006C2B7D"/>
    <w:rsid w:val="00771F16"/>
    <w:rsid w:val="0078294C"/>
    <w:rsid w:val="007F6117"/>
    <w:rsid w:val="008054CF"/>
    <w:rsid w:val="008B6008"/>
    <w:rsid w:val="008E2CE7"/>
    <w:rsid w:val="00962D4D"/>
    <w:rsid w:val="00971DEC"/>
    <w:rsid w:val="009807D5"/>
    <w:rsid w:val="009E68B2"/>
    <w:rsid w:val="009F2E3A"/>
    <w:rsid w:val="00AC1871"/>
    <w:rsid w:val="00B64B70"/>
    <w:rsid w:val="00B66857"/>
    <w:rsid w:val="00BA25DF"/>
    <w:rsid w:val="00BA3B94"/>
    <w:rsid w:val="00C07BE9"/>
    <w:rsid w:val="00C6570C"/>
    <w:rsid w:val="00CF39CC"/>
    <w:rsid w:val="00D23D4F"/>
    <w:rsid w:val="00F957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36AB07-0968-493A-93B0-C8B31F36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5F2"/>
    <w:rPr>
      <w:rFonts w:ascii="Calibri" w:hAnsi="Calibri"/>
      <w:sz w:val="24"/>
    </w:rPr>
  </w:style>
  <w:style w:type="paragraph" w:styleId="Heading1">
    <w:name w:val="heading 1"/>
    <w:basedOn w:val="Normal"/>
    <w:next w:val="Normal"/>
    <w:link w:val="Heading1Char"/>
    <w:autoRedefine/>
    <w:uiPriority w:val="9"/>
    <w:qFormat/>
    <w:rsid w:val="005960C2"/>
    <w:pPr>
      <w:keepNext/>
      <w:keepLines/>
      <w:spacing w:before="240" w:after="240"/>
      <w:outlineLvl w:val="0"/>
    </w:pPr>
    <w:rPr>
      <w:rFonts w:eastAsiaTheme="majorEastAsia" w:cstheme="majorBidi"/>
      <w:b/>
      <w:bCs/>
      <w:sz w:val="40"/>
      <w:szCs w:val="40"/>
    </w:rPr>
  </w:style>
  <w:style w:type="paragraph" w:styleId="Heading2">
    <w:name w:val="heading 2"/>
    <w:basedOn w:val="Normal"/>
    <w:next w:val="Normal"/>
    <w:link w:val="Heading2Char"/>
    <w:autoRedefine/>
    <w:uiPriority w:val="9"/>
    <w:unhideWhenUsed/>
    <w:qFormat/>
    <w:rsid w:val="00C6570C"/>
    <w:pPr>
      <w:keepNext/>
      <w:keepLines/>
      <w:spacing w:before="40" w:after="0"/>
      <w:outlineLvl w:val="1"/>
    </w:pPr>
    <w:rPr>
      <w:rFonts w:eastAsiaTheme="majorEastAsia" w:cstheme="majorBidi"/>
      <w:b/>
      <w:bCs/>
      <w:sz w:val="32"/>
      <w:szCs w:val="32"/>
    </w:rPr>
  </w:style>
  <w:style w:type="paragraph" w:styleId="Heading3">
    <w:name w:val="heading 3"/>
    <w:basedOn w:val="Normal"/>
    <w:next w:val="Normal"/>
    <w:link w:val="Heading3Char"/>
    <w:autoRedefine/>
    <w:uiPriority w:val="9"/>
    <w:unhideWhenUsed/>
    <w:rsid w:val="00B66857"/>
    <w:pPr>
      <w:keepNext/>
      <w:keepLines/>
      <w:spacing w:before="40" w:after="0"/>
      <w:outlineLvl w:val="2"/>
    </w:pPr>
    <w:rPr>
      <w:rFonts w:asciiTheme="majorHAnsi" w:eastAsiaTheme="majorEastAsia" w:hAnsiTheme="majorHAnsi" w:cstheme="majorBidi"/>
      <w:b/>
      <w:bCs/>
      <w:szCs w:val="24"/>
    </w:rPr>
  </w:style>
  <w:style w:type="paragraph" w:styleId="Heading4">
    <w:name w:val="heading 4"/>
    <w:basedOn w:val="Normal"/>
    <w:next w:val="Normal"/>
    <w:link w:val="Heading4Char"/>
    <w:autoRedefine/>
    <w:uiPriority w:val="9"/>
    <w:semiHidden/>
    <w:unhideWhenUsed/>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0C2"/>
    <w:rPr>
      <w:rFonts w:ascii="Calibri" w:eastAsiaTheme="majorEastAsia" w:hAnsi="Calibri" w:cstheme="majorBidi"/>
      <w:b/>
      <w:bCs/>
      <w:sz w:val="40"/>
      <w:szCs w:val="40"/>
    </w:rPr>
  </w:style>
  <w:style w:type="character" w:customStyle="1" w:styleId="Heading2Char">
    <w:name w:val="Heading 2 Char"/>
    <w:basedOn w:val="DefaultParagraphFont"/>
    <w:link w:val="Heading2"/>
    <w:uiPriority w:val="9"/>
    <w:rsid w:val="00C6570C"/>
    <w:rPr>
      <w:rFonts w:ascii="Calibri" w:eastAsiaTheme="majorEastAsia" w:hAnsi="Calibr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rsid w:val="00C6570C"/>
    <w:pPr>
      <w:spacing w:after="0" w:line="240" w:lineRule="auto"/>
      <w:contextualSpacing/>
    </w:pPr>
    <w:rPr>
      <w:rFonts w:eastAsiaTheme="majorEastAsia" w:cstheme="majorBidi"/>
      <w:spacing w:val="-10"/>
      <w:kern w:val="28"/>
      <w:sz w:val="72"/>
      <w:szCs w:val="72"/>
    </w:rPr>
  </w:style>
  <w:style w:type="character" w:customStyle="1" w:styleId="TitleChar">
    <w:name w:val="Title Char"/>
    <w:basedOn w:val="DefaultParagraphFont"/>
    <w:link w:val="Title"/>
    <w:uiPriority w:val="1"/>
    <w:rsid w:val="00C6570C"/>
    <w:rPr>
      <w:rFonts w:ascii="Calibri" w:eastAsiaTheme="majorEastAsia" w:hAnsi="Calibr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semiHidden/>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customStyle="1" w:styleId="Name">
    <w:name w:val="Name"/>
    <w:basedOn w:val="Heading1"/>
    <w:link w:val="NameChar"/>
    <w:qFormat/>
    <w:rsid w:val="005265F2"/>
    <w:pPr>
      <w:spacing w:before="0" w:line="240" w:lineRule="auto"/>
      <w:ind w:left="5760"/>
    </w:pPr>
  </w:style>
  <w:style w:type="paragraph" w:customStyle="1" w:styleId="Title2">
    <w:name w:val="Title 2"/>
    <w:basedOn w:val="Heading1"/>
    <w:link w:val="Title2Char"/>
    <w:qFormat/>
    <w:rsid w:val="005265F2"/>
  </w:style>
  <w:style w:type="character" w:customStyle="1" w:styleId="NameChar">
    <w:name w:val="Name Char"/>
    <w:basedOn w:val="Heading1Char"/>
    <w:link w:val="Name"/>
    <w:rsid w:val="005265F2"/>
    <w:rPr>
      <w:rFonts w:ascii="Calibri" w:eastAsiaTheme="majorEastAsia" w:hAnsi="Calibri" w:cstheme="majorBidi"/>
      <w:b/>
      <w:bCs/>
      <w:sz w:val="40"/>
      <w:szCs w:val="40"/>
    </w:rPr>
  </w:style>
  <w:style w:type="paragraph" w:customStyle="1" w:styleId="Flow">
    <w:name w:val="Flow"/>
    <w:basedOn w:val="Heading1"/>
    <w:link w:val="FlowChar"/>
    <w:qFormat/>
    <w:rsid w:val="005960C2"/>
  </w:style>
  <w:style w:type="character" w:customStyle="1" w:styleId="Title2Char">
    <w:name w:val="Title 2 Char"/>
    <w:basedOn w:val="Heading1Char"/>
    <w:link w:val="Title2"/>
    <w:rsid w:val="005265F2"/>
    <w:rPr>
      <w:rFonts w:ascii="Calibri" w:eastAsiaTheme="majorEastAsia" w:hAnsi="Calibri" w:cstheme="majorBidi"/>
      <w:b/>
      <w:bCs/>
      <w:sz w:val="40"/>
      <w:szCs w:val="40"/>
    </w:rPr>
  </w:style>
  <w:style w:type="paragraph" w:customStyle="1" w:styleId="Code">
    <w:name w:val="Code"/>
    <w:link w:val="CodeChar"/>
    <w:qFormat/>
    <w:rsid w:val="009807D5"/>
    <w:pPr>
      <w:spacing w:after="0" w:line="240" w:lineRule="auto"/>
    </w:pPr>
    <w:rPr>
      <w:rFonts w:ascii="Consolas" w:hAnsi="Consolas"/>
    </w:rPr>
  </w:style>
  <w:style w:type="character" w:customStyle="1" w:styleId="FlowChar">
    <w:name w:val="Flow Char"/>
    <w:basedOn w:val="Heading1Char"/>
    <w:link w:val="Flow"/>
    <w:rsid w:val="005960C2"/>
    <w:rPr>
      <w:rFonts w:ascii="Calibri" w:eastAsiaTheme="majorEastAsia" w:hAnsi="Calibri" w:cstheme="majorBidi"/>
      <w:b/>
      <w:bCs/>
      <w:sz w:val="40"/>
      <w:szCs w:val="40"/>
    </w:rPr>
  </w:style>
  <w:style w:type="table" w:styleId="TableGrid">
    <w:name w:val="Table Grid"/>
    <w:basedOn w:val="TableNormal"/>
    <w:uiPriority w:val="39"/>
    <w:rsid w:val="009F2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9807D5"/>
    <w:rPr>
      <w:rFonts w:ascii="Consolas" w:hAnsi="Consolas"/>
    </w:rPr>
  </w:style>
  <w:style w:type="table" w:styleId="ListTable1Light">
    <w:name w:val="List Table 1 Light"/>
    <w:basedOn w:val="TableNormal"/>
    <w:uiPriority w:val="46"/>
    <w:rsid w:val="00495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495E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23723">
      <w:bodyDiv w:val="1"/>
      <w:marLeft w:val="0"/>
      <w:marRight w:val="0"/>
      <w:marTop w:val="0"/>
      <w:marBottom w:val="0"/>
      <w:divBdr>
        <w:top w:val="none" w:sz="0" w:space="0" w:color="auto"/>
        <w:left w:val="none" w:sz="0" w:space="0" w:color="auto"/>
        <w:bottom w:val="none" w:sz="0" w:space="0" w:color="auto"/>
        <w:right w:val="none" w:sz="0" w:space="0" w:color="auto"/>
      </w:divBdr>
    </w:div>
    <w:div w:id="595869935">
      <w:bodyDiv w:val="1"/>
      <w:marLeft w:val="0"/>
      <w:marRight w:val="0"/>
      <w:marTop w:val="0"/>
      <w:marBottom w:val="0"/>
      <w:divBdr>
        <w:top w:val="none" w:sz="0" w:space="0" w:color="auto"/>
        <w:left w:val="none" w:sz="0" w:space="0" w:color="auto"/>
        <w:bottom w:val="none" w:sz="0" w:space="0" w:color="auto"/>
        <w:right w:val="none" w:sz="0" w:space="0" w:color="auto"/>
      </w:divBdr>
    </w:div>
    <w:div w:id="831601102">
      <w:bodyDiv w:val="1"/>
      <w:marLeft w:val="0"/>
      <w:marRight w:val="0"/>
      <w:marTop w:val="0"/>
      <w:marBottom w:val="0"/>
      <w:divBdr>
        <w:top w:val="none" w:sz="0" w:space="0" w:color="auto"/>
        <w:left w:val="none" w:sz="0" w:space="0" w:color="auto"/>
        <w:bottom w:val="none" w:sz="0" w:space="0" w:color="auto"/>
        <w:right w:val="none" w:sz="0" w:space="0" w:color="auto"/>
      </w:divBdr>
    </w:div>
    <w:div w:id="142529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Spec design (blank).dotx</Template>
  <TotalTime>197</TotalTime>
  <Pages>11</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cp:lastPrinted>2018-02-02T02:17:00Z</cp:lastPrinted>
  <dcterms:created xsi:type="dcterms:W3CDTF">2018-02-01T23:25:00Z</dcterms:created>
  <dcterms:modified xsi:type="dcterms:W3CDTF">2018-02-02T02:57:00Z</dcterms:modified>
</cp:coreProperties>
</file>